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045A" w14:textId="40652FE4" w:rsidR="00987BE0" w:rsidRDefault="5D9E6B9D" w:rsidP="00987BE0">
      <w:pPr>
        <w:pStyle w:val="Figura"/>
        <w:spacing w:after="480"/>
        <w:rPr>
          <w:noProof/>
          <w:lang w:eastAsia="pt-BR"/>
        </w:rPr>
      </w:pPr>
      <w:r w:rsidRPr="03048A42">
        <w:rPr>
          <w:noProof/>
          <w:lang w:eastAsia="pt-BR"/>
        </w:rPr>
        <w:t xml:space="preserve"> </w:t>
      </w:r>
    </w:p>
    <w:p w14:paraId="37B5B12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059474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0C107E8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6FD20389" w14:textId="77777777" w:rsidR="00987BE0" w:rsidRDefault="00987BE0" w:rsidP="00987BE0">
      <w:pPr>
        <w:pStyle w:val="Figura"/>
        <w:spacing w:after="480"/>
      </w:pPr>
      <w:r>
        <w:rPr>
          <w:noProof/>
          <w:lang w:eastAsia="pt-BR"/>
        </w:rPr>
        <w:drawing>
          <wp:inline distT="0" distB="0" distL="0" distR="0" wp14:anchorId="72798A7D" wp14:editId="3BC2C4A9">
            <wp:extent cx="5400040" cy="1111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N_small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574" w14:textId="32DE2D73" w:rsidR="00987BE0" w:rsidRPr="00987BE0" w:rsidRDefault="000704EF" w:rsidP="008616DC">
      <w:pPr>
        <w:pStyle w:val="Ttulodocaptulo"/>
        <w:ind w:firstLine="0"/>
        <w:jc w:val="center"/>
        <w:rPr>
          <w:rStyle w:val="Forte"/>
          <w:b/>
          <w:bCs w:val="0"/>
        </w:rPr>
      </w:pPr>
      <w:r>
        <w:rPr>
          <w:rStyle w:val="Forte"/>
          <w:b/>
          <w:bCs w:val="0"/>
        </w:rPr>
        <w:t>tilemap e ui</w:t>
      </w:r>
    </w:p>
    <w:p w14:paraId="0418788F" w14:textId="20BBC5FB" w:rsidR="00987BE0" w:rsidRPr="00987BE0" w:rsidRDefault="009021B2" w:rsidP="008616DC">
      <w:pPr>
        <w:pStyle w:val="Ttulodocaptulo"/>
        <w:ind w:firstLine="0"/>
        <w:jc w:val="center"/>
        <w:rPr>
          <w:rStyle w:val="SubTtulo-AutoreVersoChar"/>
          <w:b/>
          <w:sz w:val="40"/>
        </w:rPr>
      </w:pPr>
      <w:r>
        <w:rPr>
          <w:rStyle w:val="SubTtulo-AutoreVersoChar"/>
          <w:b/>
          <w:sz w:val="40"/>
        </w:rPr>
        <w:t>game programming</w:t>
      </w:r>
    </w:p>
    <w:p w14:paraId="39D5AB44" w14:textId="4013C0A0" w:rsidR="00987BE0" w:rsidRPr="00987BE0" w:rsidRDefault="009021B2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>RODRIGO CRUZ</w:t>
      </w:r>
    </w:p>
    <w:p w14:paraId="551814B6" w14:textId="77777777" w:rsidR="00987BE0" w:rsidRPr="00987BE0" w:rsidRDefault="00987BE0" w:rsidP="00591097">
      <w:pPr>
        <w:pStyle w:val="SubTtulo-AutoreVerso"/>
        <w:rPr>
          <w:rStyle w:val="SubTtulo-AutoreVersoChar"/>
          <w:b/>
        </w:rPr>
      </w:pPr>
      <w:r w:rsidRPr="00987BE0">
        <w:rPr>
          <w:rStyle w:val="SubTtulo-AutoreVersoChar"/>
          <w:b/>
        </w:rPr>
        <w:t xml:space="preserve">Versão </w:t>
      </w:r>
      <w:r w:rsidRPr="00987BE0">
        <w:rPr>
          <w:rStyle w:val="SubTtulo-AutoreVersoChar"/>
          <w:b/>
        </w:rPr>
        <w:fldChar w:fldCharType="begin"/>
      </w:r>
      <w:r w:rsidRPr="00987BE0">
        <w:rPr>
          <w:rStyle w:val="SubTtulo-AutoreVersoChar"/>
          <w:b/>
        </w:rPr>
        <w:instrText xml:space="preserve"> INFO  RevNum  \* MERGEFORMAT </w:instrText>
      </w:r>
      <w:r w:rsidRPr="00987BE0">
        <w:rPr>
          <w:rStyle w:val="SubTtulo-AutoreVersoChar"/>
          <w:b/>
        </w:rPr>
        <w:fldChar w:fldCharType="separate"/>
      </w:r>
      <w:r w:rsidR="006C4A36">
        <w:rPr>
          <w:rStyle w:val="SubTtulo-AutoreVersoChar"/>
          <w:b/>
        </w:rPr>
        <w:t>1</w:t>
      </w:r>
      <w:r w:rsidRPr="00987BE0">
        <w:rPr>
          <w:rStyle w:val="SubTtulo-AutoreVersoChar"/>
          <w:b/>
        </w:rPr>
        <w:fldChar w:fldCharType="end"/>
      </w:r>
    </w:p>
    <w:p w14:paraId="17DF6F20" w14:textId="77777777" w:rsidR="00987BE0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71B6CC67" w14:textId="48812F08" w:rsidR="00987BE0" w:rsidRPr="00987BE0" w:rsidRDefault="00987BE0" w:rsidP="0074256C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 xml:space="preserve">O DE </w:t>
      </w:r>
      <w:r w:rsidR="000F0E4E">
        <w:rPr>
          <w:rStyle w:val="SubTtulo-AutoreVersoChar"/>
          <w:b/>
        </w:rPr>
        <w:t>VERSÕES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903"/>
        <w:gridCol w:w="1362"/>
        <w:gridCol w:w="2267"/>
        <w:gridCol w:w="4529"/>
      </w:tblGrid>
      <w:tr w:rsidR="00987BE0" w:rsidRPr="00B118A1" w14:paraId="55D05297" w14:textId="77777777" w:rsidTr="00A36C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8" w:type="pct"/>
          </w:tcPr>
          <w:p w14:paraId="0CCC8AF3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751" w:type="pct"/>
          </w:tcPr>
          <w:p w14:paraId="1DFB45C0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251" w:type="pct"/>
          </w:tcPr>
          <w:p w14:paraId="4BAF9670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499" w:type="pct"/>
          </w:tcPr>
          <w:p w14:paraId="2A2B2FAA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987BE0" w:rsidRPr="00B118A1" w14:paraId="6CF984A1" w14:textId="77777777" w:rsidTr="00A36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33FD4FC9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 w:rsidRPr="00B118A1">
              <w:rPr>
                <w:rStyle w:val="SubTtulo-AutoreVersoChar"/>
                <w:b w:val="0"/>
                <w:sz w:val="20"/>
                <w:szCs w:val="16"/>
              </w:rPr>
              <w:t>2</w:t>
            </w:r>
          </w:p>
        </w:tc>
        <w:tc>
          <w:tcPr>
            <w:tcW w:w="751" w:type="pct"/>
          </w:tcPr>
          <w:p w14:paraId="17EA9F33" w14:textId="2972E9DF" w:rsidR="00987BE0" w:rsidRPr="00B118A1" w:rsidRDefault="00F47DD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Data de produção</w:t>
            </w:r>
          </w:p>
        </w:tc>
        <w:tc>
          <w:tcPr>
            <w:tcW w:w="1251" w:type="pct"/>
          </w:tcPr>
          <w:p w14:paraId="1EEA1E74" w14:textId="145DEAEA" w:rsidR="00987BE0" w:rsidRPr="00B118A1" w:rsidRDefault="000F0E4E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Nome do conteudista</w:t>
            </w:r>
          </w:p>
        </w:tc>
        <w:tc>
          <w:tcPr>
            <w:tcW w:w="2499" w:type="pct"/>
          </w:tcPr>
          <w:p w14:paraId="169F0117" w14:textId="71DE9F9B" w:rsidR="00987BE0" w:rsidRPr="00B118A1" w:rsidRDefault="000F0E4E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Descrição do trabalho realizado</w:t>
            </w:r>
          </w:p>
        </w:tc>
      </w:tr>
      <w:tr w:rsidR="00987BE0" w:rsidRPr="00B118A1" w14:paraId="4E63665B" w14:textId="77777777" w:rsidTr="00A36C8B">
        <w:tc>
          <w:tcPr>
            <w:tcW w:w="498" w:type="pct"/>
          </w:tcPr>
          <w:p w14:paraId="3B61F3F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37D874A4" w14:textId="7B51247C" w:rsidR="00987BE0" w:rsidRPr="00B118A1" w:rsidRDefault="001616AE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20/05/2026</w:t>
            </w:r>
          </w:p>
        </w:tc>
        <w:tc>
          <w:tcPr>
            <w:tcW w:w="1251" w:type="pct"/>
          </w:tcPr>
          <w:p w14:paraId="05FF765F" w14:textId="23136B40" w:rsidR="00987BE0" w:rsidRPr="00B118A1" w:rsidRDefault="001616AE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Rodrigo Cruz</w:t>
            </w:r>
          </w:p>
        </w:tc>
        <w:tc>
          <w:tcPr>
            <w:tcW w:w="2499" w:type="pct"/>
          </w:tcPr>
          <w:p w14:paraId="346CD63B" w14:textId="7177E878" w:rsidR="00987BE0" w:rsidRPr="00B118A1" w:rsidRDefault="001616AE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Criação do capítulo</w:t>
            </w:r>
          </w:p>
        </w:tc>
      </w:tr>
      <w:tr w:rsidR="00987BE0" w:rsidRPr="00B118A1" w14:paraId="352F26D1" w14:textId="77777777" w:rsidTr="00A36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565A917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B8C5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345C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843340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24FD5104" w14:textId="77777777" w:rsidTr="00A36C8B">
        <w:tc>
          <w:tcPr>
            <w:tcW w:w="498" w:type="pct"/>
          </w:tcPr>
          <w:p w14:paraId="6CF0F49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72E44EC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3BAFD1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63007E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4266F9A8" w14:textId="77777777" w:rsidTr="00A36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2519D10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A74094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095A51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07EA4BB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5C0A6B5A" w14:textId="77777777" w:rsidTr="00A36C8B">
        <w:trPr>
          <w:trHeight w:val="77"/>
        </w:trPr>
        <w:tc>
          <w:tcPr>
            <w:tcW w:w="498" w:type="pct"/>
          </w:tcPr>
          <w:p w14:paraId="0384690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09BDFC2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587FFA86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40BADF0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6992642C" w14:textId="77777777" w:rsidTr="00A36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16C53FC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282D68BA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71176575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99C3B0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3019CEE4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6922D1AC" w14:textId="77777777" w:rsidR="00987BE0" w:rsidRDefault="00987BE0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77D2B34F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6935D941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51DC80AF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13418CE6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54C7066E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724E909C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4B0EAB08" w14:textId="77777777" w:rsidR="00A36C8B" w:rsidRDefault="00A36C8B" w:rsidP="00A36C8B">
      <w:pPr>
        <w:ind w:firstLine="0"/>
        <w:jc w:val="center"/>
      </w:pPr>
    </w:p>
    <w:p w14:paraId="0CC41D36" w14:textId="77777777" w:rsidR="00A36C8B" w:rsidRDefault="00A36C8B" w:rsidP="00A36C8B">
      <w:pPr>
        <w:ind w:firstLine="0"/>
        <w:jc w:val="center"/>
      </w:pPr>
    </w:p>
    <w:p w14:paraId="5AA16925" w14:textId="77777777" w:rsidR="00A36C8B" w:rsidRDefault="00A36C8B" w:rsidP="00A36C8B">
      <w:pPr>
        <w:ind w:firstLine="0"/>
        <w:jc w:val="center"/>
      </w:pPr>
    </w:p>
    <w:p w14:paraId="7D4BAA0C" w14:textId="77777777" w:rsidR="00A36C8B" w:rsidRDefault="00A36C8B" w:rsidP="00A36C8B">
      <w:pPr>
        <w:ind w:firstLine="0"/>
        <w:jc w:val="center"/>
      </w:pPr>
    </w:p>
    <w:p w14:paraId="5AC786FE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F6CEC" wp14:editId="1702784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B0D5A5" w14:textId="77777777" w:rsidR="005A5743" w:rsidRDefault="005A574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1D00F8E7" w14:textId="77777777" w:rsidR="005A5743" w:rsidRDefault="005A574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49598737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Paulo :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Fiap, 2016.</w:t>
                            </w:r>
                          </w:p>
                          <w:p w14:paraId="0AA525E5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MB ; ePUB</w:t>
                            </w:r>
                          </w:p>
                          <w:p w14:paraId="7CAB7EA8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5A26E346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20E9D22B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5307803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6F78F45D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0E43757F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4CFF3738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75F62E04" w14:textId="77777777" w:rsidR="005A5743" w:rsidRDefault="005A5743" w:rsidP="00987BE0"/>
                          <w:p w14:paraId="00504505" w14:textId="77777777" w:rsidR="005A5743" w:rsidRDefault="005A574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2748425" w14:textId="77777777" w:rsidR="005A5743" w:rsidRDefault="005A574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6AFE432D" w14:textId="77777777" w:rsidR="005A5743" w:rsidRDefault="005A574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F6CEC" id="Retângulo 4" o:spid="_x0000_s1026" style="position:absolute;left:0;text-align:left;margin-left:7.6pt;margin-top:74.3pt;width:422.2pt;height:1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6AB0D5A5" w14:textId="77777777" w:rsidR="005A5743" w:rsidRDefault="005A574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1D00F8E7" w14:textId="77777777" w:rsidR="005A5743" w:rsidRDefault="005A574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49598737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</w:t>
                      </w:r>
                      <w:proofErr w:type="gramStart"/>
                      <w:r>
                        <w:rPr>
                          <w:rFonts w:eastAsia="Arial"/>
                          <w:sz w:val="18"/>
                        </w:rPr>
                        <w:t>Paulo :</w:t>
                      </w:r>
                      <w:proofErr w:type="gramEnd"/>
                      <w:r>
                        <w:rPr>
                          <w:rFonts w:eastAsia="Arial"/>
                          <w:sz w:val="18"/>
                        </w:rPr>
                        <w:t xml:space="preserve"> Fiap, 2016.</w:t>
                      </w:r>
                    </w:p>
                    <w:p w14:paraId="0AA525E5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MB ; ePUB</w:t>
                      </w:r>
                    </w:p>
                    <w:p w14:paraId="7CAB7EA8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5A26E346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20E9D22B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5307803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6F78F45D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0E43757F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4CFF3738" w14:textId="77777777" w:rsidR="005A5743" w:rsidRDefault="005A574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75F62E04" w14:textId="77777777" w:rsidR="005A5743" w:rsidRDefault="005A5743" w:rsidP="00987BE0"/>
                    <w:p w14:paraId="00504505" w14:textId="77777777" w:rsidR="005A5743" w:rsidRDefault="005A574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2748425" w14:textId="77777777" w:rsidR="005A5743" w:rsidRDefault="005A574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6AFE432D" w14:textId="77777777" w:rsidR="005A5743" w:rsidRDefault="005A574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3392A932" w14:textId="77777777" w:rsidR="00987BE0" w:rsidRDefault="00987BE0" w:rsidP="0074256C">
      <w:pPr>
        <w:pStyle w:val="Ttulo-Sumrios"/>
      </w:pPr>
      <w:r>
        <w:rPr>
          <w:rStyle w:val="SubTtulo-AutoreVersoChar"/>
        </w:rPr>
        <w:br w:type="page"/>
      </w:r>
      <w:r>
        <w:lastRenderedPageBreak/>
        <w:t>RESUMO</w:t>
      </w:r>
    </w:p>
    <w:p w14:paraId="0E4AADB1" w14:textId="1F1CFB22" w:rsidR="009200CB" w:rsidRDefault="009200CB" w:rsidP="00A36C8B">
      <w:pPr>
        <w:pStyle w:val="TXTRESUMO"/>
      </w:pPr>
      <w:r w:rsidRPr="009200CB">
        <w:t>Tile</w:t>
      </w:r>
      <w:r w:rsidR="000704EF">
        <w:t>maps</w:t>
      </w:r>
      <w:r w:rsidRPr="009200CB">
        <w:t xml:space="preserve"> utilizam pequenas peças reutilizáveis para montar fases, economizando tempo, garantindo consistência visual e melhorando o desempenho, sendo uma técnica usada desde o início dos jogos 2D até hoje. Para que o jogador compreenda esses mundos, a UI exibe informações e facilita a navegação entre </w:t>
      </w:r>
      <w:r>
        <w:t>opções e telas</w:t>
      </w:r>
      <w:r w:rsidRPr="009200CB">
        <w:t>.</w:t>
      </w:r>
    </w:p>
    <w:p w14:paraId="4A773572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0ABF4A67" w14:textId="37F78A1D" w:rsidR="00A36C8B" w:rsidRDefault="00A36C8B" w:rsidP="00A36C8B">
      <w:pPr>
        <w:pStyle w:val="TXTRESUMO"/>
        <w:rPr>
          <w:rStyle w:val="SubTtulo-AutoreVersoChar"/>
          <w:b w:val="0"/>
        </w:rPr>
      </w:pPr>
      <w:r w:rsidRPr="00ED6A41">
        <w:rPr>
          <w:rStyle w:val="SubTtulo-AutoreVersoChar"/>
        </w:rPr>
        <w:t>Palavras-chave:</w:t>
      </w:r>
      <w:r>
        <w:rPr>
          <w:rStyle w:val="SubTtulo-AutoreVersoChar"/>
          <w:b w:val="0"/>
        </w:rPr>
        <w:t xml:space="preserve"> </w:t>
      </w:r>
      <w:r w:rsidR="009200CB">
        <w:rPr>
          <w:rStyle w:val="SubTtulo-AutoreVersoChar"/>
          <w:b w:val="0"/>
        </w:rPr>
        <w:t>Tile</w:t>
      </w:r>
      <w:r w:rsidR="000704EF">
        <w:rPr>
          <w:rStyle w:val="SubTtulo-AutoreVersoChar"/>
          <w:b w:val="0"/>
        </w:rPr>
        <w:t>map</w:t>
      </w:r>
      <w:r w:rsidR="006C4A36">
        <w:rPr>
          <w:rStyle w:val="SubTtulo-AutoreVersoChar"/>
          <w:b w:val="0"/>
        </w:rPr>
        <w:t xml:space="preserve">. </w:t>
      </w:r>
      <w:r w:rsidR="009200CB">
        <w:rPr>
          <w:rStyle w:val="SubTtulo-AutoreVersoChar"/>
          <w:b w:val="0"/>
        </w:rPr>
        <w:t>UI</w:t>
      </w:r>
      <w:r w:rsidR="006C4A36">
        <w:rPr>
          <w:rStyle w:val="SubTtulo-AutoreVersoChar"/>
          <w:b w:val="0"/>
        </w:rPr>
        <w:t xml:space="preserve">. </w:t>
      </w:r>
      <w:r w:rsidR="009200CB">
        <w:rPr>
          <w:rStyle w:val="SubTtulo-AutoreVersoChar"/>
          <w:b w:val="0"/>
        </w:rPr>
        <w:t>Interface</w:t>
      </w:r>
      <w:r w:rsidR="006C4A36">
        <w:rPr>
          <w:rStyle w:val="SubTtulo-AutoreVersoChar"/>
          <w:b w:val="0"/>
        </w:rPr>
        <w:t>.</w:t>
      </w:r>
      <w:r w:rsidR="00403F4A">
        <w:rPr>
          <w:rStyle w:val="SubTtulo-AutoreVersoChar"/>
          <w:b w:val="0"/>
        </w:rPr>
        <w:t xml:space="preserve"> </w:t>
      </w:r>
    </w:p>
    <w:p w14:paraId="012F4456" w14:textId="77777777" w:rsidR="00E55D5C" w:rsidRDefault="00E55D5C" w:rsidP="00A36C8B">
      <w:pPr>
        <w:pStyle w:val="TXTRESUMO"/>
        <w:rPr>
          <w:rStyle w:val="SubTtulo-AutoreVersoChar"/>
          <w:b w:val="0"/>
        </w:rPr>
      </w:pPr>
    </w:p>
    <w:p w14:paraId="5CCDC9F4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1610F8FA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1656A5E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0CDCECA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5DB13CE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05AD3B8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2E700A3B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4CD7DEC4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154F8E63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281F213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2F385A74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40F4BDA8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4DB6A527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2D73E14C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275AE7BA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F7EEADE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19A78B76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0330FAC4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66C8C867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14026F3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10451D5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BA4B60E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045A1650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1B1B2A4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4E3E973A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4CD6E68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2043219D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EF3E059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1579E125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D155511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C46D3B9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4B6214B0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1ED92B6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14BBC1A7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547983D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14791E33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5A9971AD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459AF2A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70B7BCFD" w14:textId="77777777" w:rsidR="009200CB" w:rsidRDefault="009200CB" w:rsidP="00A36C8B">
      <w:pPr>
        <w:pStyle w:val="TXTRESUMO"/>
        <w:rPr>
          <w:rStyle w:val="SubTtulo-AutoreVersoChar"/>
          <w:b w:val="0"/>
        </w:rPr>
      </w:pPr>
    </w:p>
    <w:p w14:paraId="0033519A" w14:textId="4BCE2EF3" w:rsidR="00E55D5C" w:rsidRDefault="00E55D5C" w:rsidP="00A36C8B">
      <w:pPr>
        <w:pStyle w:val="TXTRESUMO"/>
        <w:rPr>
          <w:rStyle w:val="SubTtulo-AutoreVersoChar"/>
          <w:b w:val="0"/>
        </w:rPr>
      </w:pPr>
    </w:p>
    <w:p w14:paraId="7F91AA84" w14:textId="77777777" w:rsidR="00A36C8B" w:rsidRPr="00077AA6" w:rsidRDefault="00A36C8B" w:rsidP="0074256C">
      <w:pPr>
        <w:pStyle w:val="Ttulo-Sumrios"/>
      </w:pPr>
      <w:r>
        <w:lastRenderedPageBreak/>
        <w:t>LISTA DE Figuras</w:t>
      </w:r>
    </w:p>
    <w:p w14:paraId="1FA2BFE7" w14:textId="57A2FE77" w:rsidR="005A5743" w:rsidRDefault="00A36C8B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"Figura" </w:instrText>
      </w:r>
      <w:r>
        <w:rPr>
          <w:rFonts w:cs="Arial"/>
          <w:szCs w:val="24"/>
        </w:rPr>
        <w:fldChar w:fldCharType="separate"/>
      </w:r>
      <w:hyperlink w:anchor="_Toc150256992" w:history="1">
        <w:r w:rsidR="005A5743" w:rsidRPr="00995F4A">
          <w:rPr>
            <w:rStyle w:val="Hyperlink"/>
            <w:noProof/>
          </w:rPr>
          <w:t>Figura 1 - Criação de um molde em impressora 3D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_Toc150256992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12</w:t>
        </w:r>
        <w:r w:rsidR="005A5743">
          <w:rPr>
            <w:noProof/>
            <w:webHidden/>
          </w:rPr>
          <w:fldChar w:fldCharType="end"/>
        </w:r>
      </w:hyperlink>
    </w:p>
    <w:p w14:paraId="41A8D477" w14:textId="46E1F5E4" w:rsidR="005A5743" w:rsidRDefault="005A5743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6993" w:history="1">
        <w:r w:rsidRPr="00995F4A">
          <w:rPr>
            <w:rStyle w:val="Hyperlink"/>
            <w:noProof/>
          </w:rPr>
          <w:t>Figura 2 - Aplicativos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697071" w14:textId="7B0F93B7" w:rsidR="00A36C8B" w:rsidRDefault="00A36C8B" w:rsidP="0074256C">
      <w:pPr>
        <w:pStyle w:val="Ttulo-Sumrios"/>
      </w:pPr>
      <w:r>
        <w:fldChar w:fldCharType="end"/>
      </w:r>
    </w:p>
    <w:p w14:paraId="590B591E" w14:textId="77777777" w:rsidR="00A36C8B" w:rsidRDefault="00A36C8B" w:rsidP="0074256C">
      <w:pPr>
        <w:pStyle w:val="Ttulo-Sumrios"/>
        <w:sectPr w:rsidR="00A36C8B" w:rsidSect="00A36C8B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366CB56" w14:textId="77777777" w:rsidR="00A36C8B" w:rsidRDefault="00A36C8B" w:rsidP="0074256C">
      <w:pPr>
        <w:pStyle w:val="Ttulo-Sumrios"/>
      </w:pPr>
      <w:r w:rsidRPr="00077AA6">
        <w:lastRenderedPageBreak/>
        <w:t xml:space="preserve">LISTA DE </w:t>
      </w:r>
      <w:r>
        <w:t>QUADROS</w:t>
      </w:r>
    </w:p>
    <w:p w14:paraId="536EE335" w14:textId="4380F46B" w:rsidR="005A5743" w:rsidRDefault="00B118A1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50256999" w:history="1">
        <w:r w:rsidR="005A5743" w:rsidRPr="00DE65F2">
          <w:rPr>
            <w:rStyle w:val="Hyperlink"/>
            <w:noProof/>
          </w:rPr>
          <w:t>Quadro 1 – Exemplo de quadro a ser utilizado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_Toc150256999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14</w:t>
        </w:r>
        <w:r w:rsidR="005A5743">
          <w:rPr>
            <w:noProof/>
            <w:webHidden/>
          </w:rPr>
          <w:fldChar w:fldCharType="end"/>
        </w:r>
      </w:hyperlink>
    </w:p>
    <w:p w14:paraId="675FE214" w14:textId="6AFEFE4E" w:rsidR="00A36C8B" w:rsidRDefault="00B118A1" w:rsidP="0074256C">
      <w:pPr>
        <w:pStyle w:val="Ttulo-Sumrios"/>
      </w:pPr>
      <w:r>
        <w:fldChar w:fldCharType="end"/>
      </w:r>
    </w:p>
    <w:p w14:paraId="64710862" w14:textId="77777777" w:rsidR="00A36C8B" w:rsidRDefault="00A36C8B" w:rsidP="0074256C">
      <w:pPr>
        <w:pStyle w:val="Ttulo-Sumrios"/>
        <w:rPr>
          <w:lang w:eastAsia="ar-SA"/>
        </w:rPr>
      </w:pPr>
    </w:p>
    <w:p w14:paraId="5F5B7FC0" w14:textId="77777777" w:rsidR="00A36C8B" w:rsidRDefault="00A36C8B" w:rsidP="0074256C">
      <w:pPr>
        <w:pStyle w:val="Ttulo-Sumrios"/>
        <w:rPr>
          <w:lang w:eastAsia="ar-SA"/>
        </w:rPr>
      </w:pPr>
    </w:p>
    <w:p w14:paraId="5440D505" w14:textId="77777777" w:rsidR="00A36C8B" w:rsidRDefault="00A36C8B" w:rsidP="0074256C">
      <w:pPr>
        <w:pStyle w:val="Ttulo-Sumrios"/>
        <w:rPr>
          <w:lang w:eastAsia="ar-SA"/>
        </w:rPr>
        <w:sectPr w:rsidR="00A36C8B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6390CB6" w14:textId="77777777" w:rsidR="00A36C8B" w:rsidRDefault="00A36C8B" w:rsidP="0074256C">
      <w:pPr>
        <w:pStyle w:val="Ttulo-Sumrios"/>
        <w:rPr>
          <w:lang w:eastAsia="ar-SA"/>
        </w:rPr>
      </w:pPr>
      <w:r w:rsidRPr="00077AA6">
        <w:lastRenderedPageBreak/>
        <w:t xml:space="preserve">LISTA DE </w:t>
      </w:r>
      <w:r>
        <w:t>TABELAS</w:t>
      </w:r>
    </w:p>
    <w:p w14:paraId="3919B35F" w14:textId="6CA8DF78" w:rsidR="005A5743" w:rsidRDefault="00B118A1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50257003" w:history="1">
        <w:r w:rsidR="005A5743" w:rsidRPr="00DA0937">
          <w:rPr>
            <w:rStyle w:val="Hyperlink"/>
            <w:noProof/>
          </w:rPr>
          <w:t>Tabela 1 – Exemplo de tabela a ser utilizado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_Toc150257003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14</w:t>
        </w:r>
        <w:r w:rsidR="005A5743">
          <w:rPr>
            <w:noProof/>
            <w:webHidden/>
          </w:rPr>
          <w:fldChar w:fldCharType="end"/>
        </w:r>
      </w:hyperlink>
    </w:p>
    <w:p w14:paraId="3541126E" w14:textId="2B4CB71E" w:rsidR="00A36C8B" w:rsidRDefault="00B118A1" w:rsidP="0074256C">
      <w:pPr>
        <w:pStyle w:val="Ttulo-Sumrios"/>
        <w:rPr>
          <w:lang w:eastAsia="ar-SA"/>
        </w:rPr>
      </w:pPr>
      <w:r>
        <w:rPr>
          <w:lang w:eastAsia="ar-SA"/>
        </w:rPr>
        <w:fldChar w:fldCharType="end"/>
      </w:r>
      <w:r w:rsidR="00A36C8B">
        <w:rPr>
          <w:lang w:eastAsia="ar-SA"/>
        </w:rPr>
        <w:br w:type="page"/>
      </w:r>
      <w:r w:rsidR="00A36C8B">
        <w:rPr>
          <w:lang w:eastAsia="ar-SA"/>
        </w:rPr>
        <w:lastRenderedPageBreak/>
        <w:t>LISTA DE CÓDIGOS-FONTE</w:t>
      </w:r>
    </w:p>
    <w:p w14:paraId="522B91B0" w14:textId="0EE64242" w:rsidR="005A5743" w:rsidRDefault="00B118A1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"Código Fonte" </w:instrText>
      </w:r>
      <w:r>
        <w:rPr>
          <w:rFonts w:cs="Arial"/>
        </w:rPr>
        <w:fldChar w:fldCharType="separate"/>
      </w:r>
      <w:hyperlink w:anchor="_Toc150257011" w:history="1">
        <w:r w:rsidR="005A5743" w:rsidRPr="00E83B64">
          <w:rPr>
            <w:rStyle w:val="Hyperlink"/>
            <w:noProof/>
          </w:rPr>
          <w:t>Código-fonte 1 – Exemplo de código-fonte HTML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_Toc150257011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13</w:t>
        </w:r>
        <w:r w:rsidR="005A5743">
          <w:rPr>
            <w:noProof/>
            <w:webHidden/>
          </w:rPr>
          <w:fldChar w:fldCharType="end"/>
        </w:r>
      </w:hyperlink>
    </w:p>
    <w:p w14:paraId="181D49C9" w14:textId="658FA14A" w:rsidR="002E35AE" w:rsidRDefault="00B118A1" w:rsidP="0074256C">
      <w:pPr>
        <w:pStyle w:val="Ttulo-Sumrios"/>
        <w:rPr>
          <w:lang w:eastAsia="ar-SA"/>
        </w:rPr>
      </w:pPr>
      <w:r>
        <w:rPr>
          <w:rFonts w:cs="Arial"/>
        </w:rPr>
        <w:fldChar w:fldCharType="end"/>
      </w:r>
      <w:r w:rsidR="00A36C8B">
        <w:rPr>
          <w:rFonts w:cs="Arial"/>
        </w:rPr>
        <w:br w:type="page"/>
      </w:r>
      <w:r w:rsidR="002E35AE">
        <w:rPr>
          <w:lang w:eastAsia="ar-SA"/>
        </w:rPr>
        <w:lastRenderedPageBreak/>
        <w:t>LISTA DE ComandoS de prompt do sistema operacional</w:t>
      </w:r>
    </w:p>
    <w:p w14:paraId="6BEBE2D5" w14:textId="13441814" w:rsidR="005A5743" w:rsidRDefault="002E35AE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rPr>
          <w:rFonts w:cs="Arial"/>
          <w:b/>
          <w:caps/>
        </w:rPr>
        <w:fldChar w:fldCharType="begin"/>
      </w:r>
      <w:r>
        <w:rPr>
          <w:rFonts w:cs="Arial"/>
          <w:b/>
          <w:caps/>
        </w:rPr>
        <w:instrText xml:space="preserve"> TOC \h \z \c "Comandos de prompt " </w:instrText>
      </w:r>
      <w:r>
        <w:rPr>
          <w:rFonts w:cs="Arial"/>
          <w:b/>
          <w:caps/>
        </w:rPr>
        <w:fldChar w:fldCharType="separate"/>
      </w:r>
      <w:hyperlink w:anchor="_Toc150257020" w:history="1">
        <w:r w:rsidR="005A5743" w:rsidRPr="00D4005F">
          <w:rPr>
            <w:rStyle w:val="Hyperlink"/>
            <w:noProof/>
          </w:rPr>
          <w:t xml:space="preserve">Comando de prompt 1 – Aplicações que usam </w:t>
        </w:r>
        <w:r w:rsidR="005A5743" w:rsidRPr="00D4005F">
          <w:rPr>
            <w:rStyle w:val="Hyperlink"/>
            <w:noProof/>
            <w:lang w:eastAsia="pt-BR"/>
          </w:rPr>
          <w:t>biblioteca a libwrap.so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_Toc150257020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14</w:t>
        </w:r>
        <w:r w:rsidR="005A5743">
          <w:rPr>
            <w:noProof/>
            <w:webHidden/>
          </w:rPr>
          <w:fldChar w:fldCharType="end"/>
        </w:r>
      </w:hyperlink>
    </w:p>
    <w:p w14:paraId="5ADCE7E0" w14:textId="67C782A5" w:rsidR="002E35AE" w:rsidRDefault="002E35AE" w:rsidP="0074256C">
      <w:pPr>
        <w:pStyle w:val="Ttulo-Sumrios"/>
      </w:pPr>
      <w:r>
        <w:rPr>
          <w:lang w:eastAsia="ar-SA"/>
        </w:rPr>
        <w:fldChar w:fldCharType="end"/>
      </w:r>
    </w:p>
    <w:p w14:paraId="67B85FA7" w14:textId="77777777" w:rsidR="00A36C8B" w:rsidRDefault="00A36C8B" w:rsidP="0074256C">
      <w:pPr>
        <w:pStyle w:val="Ttulo-Sumrios"/>
      </w:pPr>
    </w:p>
    <w:p w14:paraId="273A7D5C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09E7F749" w14:textId="77777777" w:rsidR="00987BE0" w:rsidRPr="00316877" w:rsidRDefault="00987BE0" w:rsidP="0074256C">
      <w:pPr>
        <w:pStyle w:val="Ttulo-Sumrios"/>
      </w:pPr>
      <w:r w:rsidRPr="00316877">
        <w:lastRenderedPageBreak/>
        <w:t>Sumário</w:t>
      </w:r>
    </w:p>
    <w:p w14:paraId="6075A438" w14:textId="205C876B" w:rsidR="005A5743" w:rsidRDefault="00987BE0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0257028" w:history="1">
        <w:r w:rsidR="005A5743" w:rsidRPr="008C3F5B">
          <w:rPr>
            <w:rStyle w:val="Hyperlink"/>
          </w:rPr>
          <w:t>titulo do capítulo</w:t>
        </w:r>
        <w:r w:rsidR="005A5743">
          <w:rPr>
            <w:webHidden/>
          </w:rPr>
          <w:tab/>
        </w:r>
        <w:r w:rsidR="005A5743">
          <w:rPr>
            <w:webHidden/>
          </w:rPr>
          <w:fldChar w:fldCharType="begin"/>
        </w:r>
        <w:r w:rsidR="005A5743">
          <w:rPr>
            <w:webHidden/>
          </w:rPr>
          <w:instrText xml:space="preserve"> PAGEREF _Toc150257028 \h </w:instrText>
        </w:r>
        <w:r w:rsidR="005A5743">
          <w:rPr>
            <w:webHidden/>
          </w:rPr>
        </w:r>
        <w:r w:rsidR="005A5743">
          <w:rPr>
            <w:webHidden/>
          </w:rPr>
          <w:fldChar w:fldCharType="separate"/>
        </w:r>
        <w:r w:rsidR="005A5743">
          <w:rPr>
            <w:webHidden/>
          </w:rPr>
          <w:t>11</w:t>
        </w:r>
        <w:r w:rsidR="005A5743">
          <w:rPr>
            <w:webHidden/>
          </w:rPr>
          <w:fldChar w:fldCharType="end"/>
        </w:r>
      </w:hyperlink>
    </w:p>
    <w:p w14:paraId="1C29D57B" w14:textId="5099A941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29" w:history="1">
        <w:r w:rsidRPr="008C3F5B">
          <w:rPr>
            <w:rStyle w:val="Hyperlink"/>
          </w:rPr>
          <w:t>1 subtítulo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BEFA10F" w14:textId="2EA17A9C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0" w:history="1">
        <w:r w:rsidRPr="008C3F5B">
          <w:rPr>
            <w:rStyle w:val="Hyperlink"/>
            <w:noProof/>
          </w:rPr>
          <w:t>1.1 Seção secundária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0279F8" w14:textId="6B37FF33" w:rsidR="005A5743" w:rsidRDefault="005A5743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1" w:history="1">
        <w:r w:rsidRPr="008C3F5B">
          <w:rPr>
            <w:rStyle w:val="Hyperlink"/>
            <w:noProof/>
            <w:lang w:val="en-US"/>
          </w:rPr>
          <w:t>1.1.1 Seção terciária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0DD771" w14:textId="4F80FC2D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32" w:history="1">
        <w:r w:rsidRPr="008C3F5B">
          <w:rPr>
            <w:rStyle w:val="Hyperlink"/>
          </w:rPr>
          <w:t>2 Exemplo de figuras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B0ED44E" w14:textId="61ECFE40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3" w:history="1">
        <w:r w:rsidRPr="008C3F5B">
          <w:rPr>
            <w:rStyle w:val="Hyperlink"/>
            <w:noProof/>
          </w:rPr>
          <w:t>2.1 Seção secundária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F3A567" w14:textId="2BC0C16D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4" w:history="1">
        <w:r w:rsidRPr="008C3F5B">
          <w:rPr>
            <w:rStyle w:val="Hyperlink"/>
            <w:noProof/>
          </w:rPr>
          <w:t>2.2 Exemplo de código-fonte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1D3DEE" w14:textId="0B531B6C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5" w:history="1">
        <w:r w:rsidRPr="008C3F5B">
          <w:rPr>
            <w:rStyle w:val="Hyperlink"/>
            <w:noProof/>
          </w:rPr>
          <w:t>2.3 Exemplo de Comando de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DDA14F" w14:textId="6E7FB9F5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6" w:history="1">
        <w:r w:rsidRPr="008C3F5B">
          <w:rPr>
            <w:rStyle w:val="Hyperlink"/>
            <w:noProof/>
          </w:rPr>
          <w:t>2.3 Exemplo de Quadro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824956" w14:textId="0033FD83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7" w:history="1">
        <w:r w:rsidRPr="008C3F5B">
          <w:rPr>
            <w:rStyle w:val="Hyperlink"/>
            <w:noProof/>
          </w:rPr>
          <w:t>2.4 Exemplo de Tabela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4448D4" w14:textId="0340E814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8" w:history="1">
        <w:r w:rsidRPr="008C3F5B">
          <w:rPr>
            <w:rStyle w:val="Hyperlink"/>
            <w:noProof/>
          </w:rPr>
          <w:t>2.5 Exemplo de quadro de “dica” ou “importante”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AAA5AA" w14:textId="6CC665BD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39" w:history="1">
        <w:r w:rsidRPr="008C3F5B">
          <w:rPr>
            <w:rStyle w:val="Hyperlink"/>
          </w:rPr>
          <w:t>3 exemplos de escrita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DA22A85" w14:textId="5E5B3441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0" w:history="1">
        <w:r w:rsidRPr="008C3F5B">
          <w:rPr>
            <w:rStyle w:val="Hyperlink"/>
            <w:noProof/>
          </w:rPr>
          <w:t>3.1 Exemplo de citação indireta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463743" w14:textId="2CF37035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1" w:history="1">
        <w:r w:rsidRPr="008C3F5B">
          <w:rPr>
            <w:rStyle w:val="Hyperlink"/>
            <w:noProof/>
          </w:rPr>
          <w:t>3.2 Exemplo de citação direta de até 3 linhas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C2E46D" w14:textId="7B0958DF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2" w:history="1">
        <w:r w:rsidRPr="008C3F5B">
          <w:rPr>
            <w:rStyle w:val="Hyperlink"/>
            <w:noProof/>
          </w:rPr>
          <w:t>3.3 Exemplo de citação direta acima de 3 linhas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C1F055" w14:textId="255B96ED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3" w:history="1">
        <w:r w:rsidRPr="008C3F5B">
          <w:rPr>
            <w:rStyle w:val="Hyperlink"/>
            <w:noProof/>
          </w:rPr>
          <w:t>3.4 Exemplo de citação direta com olho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2DB257" w14:textId="52CE7D97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4" w:history="1">
        <w:r w:rsidRPr="008C3F5B">
          <w:rPr>
            <w:rStyle w:val="Hyperlink"/>
            <w:noProof/>
          </w:rPr>
          <w:t>3.5 Exemplo de lista de tópicos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1F75B1" w14:textId="4D283C0C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45" w:history="1">
        <w:r w:rsidRPr="008C3F5B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0F2E915" w14:textId="6DE4B5D8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46" w:history="1">
        <w:r w:rsidRPr="008C3F5B">
          <w:rPr>
            <w:rStyle w:val="Hyperlink"/>
          </w:rPr>
          <w:t>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75F19B4" w14:textId="230C718E" w:rsidR="00A36C8B" w:rsidRDefault="00987BE0" w:rsidP="0074256C">
      <w:r>
        <w:fldChar w:fldCharType="end"/>
      </w:r>
    </w:p>
    <w:p w14:paraId="2F6D1C72" w14:textId="154AFFAB" w:rsidR="0074256C" w:rsidRPr="0074256C" w:rsidRDefault="0074256C" w:rsidP="0074256C">
      <w:pPr>
        <w:pStyle w:val="Corpodetexto"/>
        <w:numPr>
          <w:ilvl w:val="0"/>
          <w:numId w:val="12"/>
        </w:numPr>
      </w:pPr>
      <w:r>
        <w:t xml:space="preserve">Depois que produzir todos os sumários e listas, selecionar tudo e clicar com o botão direito do mouse em “atualizar campo”, e, por último “atualizar o índice inteiro”. </w:t>
      </w:r>
    </w:p>
    <w:p w14:paraId="2669E1CA" w14:textId="77777777" w:rsidR="00AB2BE5" w:rsidRDefault="00AB2BE5">
      <w:pPr>
        <w:spacing w:after="160" w:line="259" w:lineRule="auto"/>
        <w:ind w:firstLine="0"/>
        <w:jc w:val="left"/>
        <w:rPr>
          <w:rFonts w:cs="Arial"/>
          <w:lang w:eastAsia="ar-SA"/>
        </w:rPr>
      </w:pPr>
      <w:r>
        <w:rPr>
          <w:rFonts w:cs="Arial"/>
        </w:rPr>
        <w:br w:type="page"/>
      </w:r>
    </w:p>
    <w:p w14:paraId="6E9B8BAB" w14:textId="0C4183BD" w:rsidR="000F0E4E" w:rsidRPr="00C73210" w:rsidRDefault="000704EF" w:rsidP="00957234">
      <w:pPr>
        <w:pStyle w:val="Ttulo1"/>
      </w:pPr>
      <w:r>
        <w:lastRenderedPageBreak/>
        <w:t>tilemap e ui</w:t>
      </w:r>
    </w:p>
    <w:p w14:paraId="4707BC3A" w14:textId="2051733D" w:rsidR="00987BE0" w:rsidRPr="00A36C8B" w:rsidRDefault="00C73210" w:rsidP="00957234">
      <w:pPr>
        <w:pStyle w:val="Ttulo1"/>
      </w:pPr>
      <w:bookmarkStart w:id="0" w:name="_Toc150257029"/>
      <w:r>
        <w:t>1</w:t>
      </w:r>
      <w:r w:rsidR="00A36C8B">
        <w:t xml:space="preserve"> </w:t>
      </w:r>
      <w:bookmarkEnd w:id="0"/>
      <w:r w:rsidR="000704EF">
        <w:t>tilemap</w:t>
      </w:r>
    </w:p>
    <w:p w14:paraId="0ECCDF9B" w14:textId="0E04FD6A" w:rsidR="00987BE0" w:rsidRPr="000F0E4E" w:rsidRDefault="00A36C8B" w:rsidP="00F643C9">
      <w:pPr>
        <w:pStyle w:val="Ttulo2"/>
      </w:pPr>
      <w:bookmarkStart w:id="1" w:name="_Toc150257030"/>
      <w:r>
        <w:t xml:space="preserve">1.1 </w:t>
      </w:r>
      <w:bookmarkEnd w:id="1"/>
      <w:r w:rsidR="000704EF">
        <w:t>O que são tilemaps?</w:t>
      </w:r>
    </w:p>
    <w:p w14:paraId="3521D272" w14:textId="544DA5A9" w:rsidR="00311884" w:rsidRDefault="000704EF" w:rsidP="00F643C9">
      <w:pPr>
        <w:pStyle w:val="Corpodetexto"/>
      </w:pPr>
      <w:r w:rsidRPr="000704EF">
        <w:t>O uso de tilemaps ficou muito popular na era dos arcades e consoles 8-bit. Um dos primeiros exemplos conhecidos é Pac-Man, que utilizava um mapa baseado em blocos para estruturar o labirinto de forma eficiente.</w:t>
      </w:r>
    </w:p>
    <w:p w14:paraId="526EC5E4" w14:textId="47A005A8" w:rsidR="00311884" w:rsidRDefault="00311884" w:rsidP="00311884">
      <w:pPr>
        <w:pStyle w:val="Corpodetexto"/>
        <w:ind w:firstLine="0"/>
        <w:jc w:val="center"/>
      </w:pPr>
      <w:r>
        <w:rPr>
          <w:noProof/>
        </w:rPr>
        <w:drawing>
          <wp:inline distT="0" distB="0" distL="0" distR="0" wp14:anchorId="6105CE34" wp14:editId="2DA8A312">
            <wp:extent cx="1722120" cy="2214153"/>
            <wp:effectExtent l="0" t="0" r="0" b="0"/>
            <wp:docPr id="6983192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9228" name="Imagem 6983192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761" cy="223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0BAF" w14:textId="245151A9" w:rsidR="00311884" w:rsidRDefault="00311884" w:rsidP="00311884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</w:t>
      </w:r>
      <w:r>
        <w:fldChar w:fldCharType="end"/>
      </w:r>
      <w:r>
        <w:t xml:space="preserve"> – Pac-Man: Grid do tilemap do labirinto </w:t>
      </w:r>
    </w:p>
    <w:p w14:paraId="4161E2CE" w14:textId="49B086A4" w:rsidR="00311884" w:rsidRDefault="00311884" w:rsidP="00311884">
      <w:pPr>
        <w:pStyle w:val="Legenda"/>
      </w:pPr>
      <w:r>
        <w:t>Fonte: Google imagens (2026)</w:t>
      </w:r>
    </w:p>
    <w:p w14:paraId="172E7CA9" w14:textId="3BB8B1FD" w:rsidR="00027BDF" w:rsidRDefault="00027BDF" w:rsidP="00F643C9">
      <w:pPr>
        <w:pStyle w:val="Corpodetexto"/>
      </w:pPr>
    </w:p>
    <w:p w14:paraId="1A5DB6D8" w14:textId="41D918B0" w:rsidR="00311884" w:rsidRPr="00311884" w:rsidRDefault="00311884" w:rsidP="00311884">
      <w:pPr>
        <w:pStyle w:val="Corpodetexto"/>
      </w:pPr>
      <w:r w:rsidRPr="00311884">
        <w:t>Logo depois, essa técnica se consolidou em jogos como Super Mario Bros., onde os cenários eram montados com tiles reutilizáveis, e The Legend of Zelda, que usava tilemaps tanto para o mundo quanto para as dungeons.</w:t>
      </w:r>
      <w:r w:rsidR="00004F53">
        <w:t xml:space="preserve"> </w:t>
      </w:r>
    </w:p>
    <w:p w14:paraId="576930D7" w14:textId="55CC6E7B" w:rsidR="00605BAF" w:rsidRDefault="00004F53" w:rsidP="00004F53">
      <w:pPr>
        <w:pStyle w:val="Corpodetexto"/>
        <w:ind w:firstLine="0"/>
        <w:jc w:val="center"/>
      </w:pPr>
      <w:r>
        <w:rPr>
          <w:noProof/>
        </w:rPr>
        <w:drawing>
          <wp:inline distT="0" distB="0" distL="0" distR="0" wp14:anchorId="1EB73AB4" wp14:editId="5DDA3F5E">
            <wp:extent cx="2811780" cy="1839079"/>
            <wp:effectExtent l="0" t="0" r="7620" b="8890"/>
            <wp:docPr id="4698432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43249" name="Imagem 469843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697" cy="184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15BA" w14:textId="0C09B48B" w:rsidR="00004F53" w:rsidRDefault="00004F53" w:rsidP="00004F53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2</w:t>
      </w:r>
      <w:r>
        <w:fldChar w:fldCharType="end"/>
      </w:r>
      <w:r>
        <w:t xml:space="preserve"> - Legend of Zelda: Mapa criado com tilemap </w:t>
      </w:r>
    </w:p>
    <w:p w14:paraId="31825D5D" w14:textId="0DB374B6" w:rsidR="00004F53" w:rsidRDefault="00004F53" w:rsidP="00004F53">
      <w:pPr>
        <w:pStyle w:val="Legenda"/>
      </w:pPr>
      <w:r>
        <w:t>Fonte: Google Imagens (2026)</w:t>
      </w:r>
    </w:p>
    <w:p w14:paraId="386C91BF" w14:textId="31795719" w:rsidR="00004F53" w:rsidRDefault="00004F53" w:rsidP="00004F53">
      <w:pPr>
        <w:pStyle w:val="Corpodetexto"/>
      </w:pPr>
      <w:r w:rsidRPr="00004F53">
        <w:lastRenderedPageBreak/>
        <w:t xml:space="preserve">Jogos como Celeste mostram como a estética baseada em tilemaps e pixel </w:t>
      </w:r>
      <w:proofErr w:type="spellStart"/>
      <w:r w:rsidRPr="00004F53">
        <w:t>art</w:t>
      </w:r>
      <w:proofErr w:type="spellEnd"/>
      <w:r w:rsidRPr="00004F53">
        <w:t xml:space="preserve"> continua relevante, combinando visual retrô com mecânicas modernas. Esse estilo também inspira projetos atuais, como a ideia de um novo </w:t>
      </w:r>
      <w:proofErr w:type="spellStart"/>
      <w:r w:rsidRPr="00004F53">
        <w:t>Cuphead</w:t>
      </w:r>
      <w:proofErr w:type="spellEnd"/>
      <w:r>
        <w:t xml:space="preserve"> 2</w:t>
      </w:r>
      <w:r w:rsidRPr="00004F53">
        <w:t xml:space="preserve"> com estética 8 bits, que demonstra como visuais clássicos ainda têm forte apelo.</w:t>
      </w:r>
    </w:p>
    <w:p w14:paraId="4FD78FC8" w14:textId="3CDA7B52" w:rsidR="00004F53" w:rsidRDefault="00004F53" w:rsidP="00004F53">
      <w:pPr>
        <w:pStyle w:val="Corpodetexto"/>
        <w:ind w:firstLine="0"/>
        <w:jc w:val="center"/>
      </w:pPr>
      <w:r>
        <w:rPr>
          <w:noProof/>
        </w:rPr>
        <w:drawing>
          <wp:inline distT="0" distB="0" distL="0" distR="0" wp14:anchorId="24B9D554" wp14:editId="6993EFB5">
            <wp:extent cx="3787140" cy="2130084"/>
            <wp:effectExtent l="0" t="0" r="3810" b="3810"/>
            <wp:docPr id="10735502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0207" name="Imagem 10735502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358" cy="21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D8E" w14:textId="3846A16B" w:rsidR="00004F53" w:rsidRDefault="00004F53" w:rsidP="00004F53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3</w:t>
      </w:r>
      <w:r>
        <w:fldChar w:fldCharType="end"/>
      </w:r>
      <w:r>
        <w:t xml:space="preserve"> - Celeste: Jogo moderno que usa tilemap como estética </w:t>
      </w:r>
    </w:p>
    <w:p w14:paraId="427D18BD" w14:textId="39824D59" w:rsidR="00004F53" w:rsidRDefault="00004F53" w:rsidP="00004F53">
      <w:pPr>
        <w:pStyle w:val="Legenda"/>
      </w:pPr>
      <w:r>
        <w:t>Fonte: Google Imagens (2026)</w:t>
      </w:r>
    </w:p>
    <w:p w14:paraId="3999C7FB" w14:textId="77777777" w:rsidR="00004F53" w:rsidRPr="00004F53" w:rsidRDefault="00004F53" w:rsidP="00004F53">
      <w:pPr>
        <w:pStyle w:val="Corpodetexto"/>
      </w:pPr>
    </w:p>
    <w:p w14:paraId="7B7E84E0" w14:textId="77777777" w:rsidR="00AD2100" w:rsidRDefault="002B2A76" w:rsidP="00AD2100">
      <w:pPr>
        <w:pStyle w:val="Corpodetexto"/>
      </w:pPr>
      <w:r w:rsidRPr="002B2A76">
        <w:t xml:space="preserve">No cenário indie, essa estética é especialmente importante, pois permite que equipes pequenas desenvolvam jogos com identidade visual marcante sem a necessidade de grandes recursos. O uso de tilemaps e pixel </w:t>
      </w:r>
      <w:proofErr w:type="spellStart"/>
      <w:r w:rsidRPr="002B2A76">
        <w:t>art</w:t>
      </w:r>
      <w:proofErr w:type="spellEnd"/>
      <w:r w:rsidRPr="002B2A76">
        <w:t xml:space="preserve"> reduz custos de produção, facilita a organização dos cenários e acelera o desenvolvimento, tornando possível criar experiências completas e de qualidade mesmo com limitações técnicas e de equipe. Mesmo sendo uma técnica antiga, as principais engines do mercado, como Unity Engine, oferecem suporte e ferramentas específicas para esse tipo de abordagem.</w:t>
      </w:r>
    </w:p>
    <w:p w14:paraId="17D8A934" w14:textId="72928ED5" w:rsidR="00027BDF" w:rsidRDefault="00AD2100" w:rsidP="00AD2100">
      <w:pPr>
        <w:pStyle w:val="Corpodetexto"/>
        <w:ind w:firstLine="0"/>
        <w:jc w:val="center"/>
      </w:pPr>
      <w:r>
        <w:rPr>
          <w:noProof/>
        </w:rPr>
        <w:drawing>
          <wp:inline distT="0" distB="0" distL="0" distR="0" wp14:anchorId="696E18A4" wp14:editId="2019B100">
            <wp:extent cx="3794760" cy="2131441"/>
            <wp:effectExtent l="0" t="0" r="0" b="2540"/>
            <wp:docPr id="61579747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7479" name="Imagem 6157974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201" cy="21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D20F" w14:textId="54A67ABE" w:rsidR="00AD2100" w:rsidRDefault="00AD2100" w:rsidP="00AD2100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4</w:t>
      </w:r>
      <w:r>
        <w:fldChar w:fldCharType="end"/>
      </w:r>
      <w:r>
        <w:t xml:space="preserve"> - Tilemap no Unity </w:t>
      </w:r>
    </w:p>
    <w:p w14:paraId="31AC8D54" w14:textId="3A781816" w:rsidR="00AD2100" w:rsidRDefault="00AD2100" w:rsidP="00AD2100">
      <w:pPr>
        <w:pStyle w:val="Legenda"/>
      </w:pPr>
      <w:r>
        <w:t>Fonte: Google imagens (2026)</w:t>
      </w:r>
    </w:p>
    <w:p w14:paraId="6CF491DD" w14:textId="1D75F13E" w:rsidR="005523BB" w:rsidRDefault="005523BB" w:rsidP="005523BB">
      <w:pPr>
        <w:pStyle w:val="Ttulo2"/>
      </w:pPr>
      <w:r>
        <w:lastRenderedPageBreak/>
        <w:t xml:space="preserve">1.2 Clonar </w:t>
      </w:r>
      <w:r w:rsidR="002D78F8">
        <w:t>e abrir o</w:t>
      </w:r>
      <w:r>
        <w:t xml:space="preserve"> projeto</w:t>
      </w:r>
    </w:p>
    <w:p w14:paraId="3FAD2176" w14:textId="530677CD" w:rsidR="005523BB" w:rsidRDefault="005523BB" w:rsidP="005523BB">
      <w:pPr>
        <w:pStyle w:val="PargrafodaLista"/>
      </w:pPr>
      <w:r w:rsidRPr="005523BB">
        <w:t xml:space="preserve">Neste capítulo, não será necessário </w:t>
      </w:r>
      <w:r w:rsidR="00670CAD" w:rsidRPr="005523BB">
        <w:t>criar um</w:t>
      </w:r>
      <w:r w:rsidRPr="005523BB">
        <w:t xml:space="preserve"> projeto. Daremos continuidade aos estudos utilizando um projeto já desenvolvido e disponibilizado no GitHub. Esse projeto já conta com os assets necessários, permitindo que o foco esteja no aprendizado das técnicas e conceitos, sem a necessidade de criar recursos do zero.</w:t>
      </w:r>
    </w:p>
    <w:p w14:paraId="50B84F0F" w14:textId="77777777" w:rsidR="00BD58EB" w:rsidRDefault="00BD58EB" w:rsidP="00670CAD">
      <w:pPr>
        <w:pStyle w:val="PargrafodaLista"/>
      </w:pPr>
      <w:r w:rsidRPr="00BD58EB">
        <w:t xml:space="preserve">Para clonar um repositório utilizando o GitHub Desktop, abra o programa e faça login na sua conta do GitHub. Em seguida, no menu superior, clique em “File” e depois em “Clone </w:t>
      </w:r>
      <w:proofErr w:type="spellStart"/>
      <w:r w:rsidRPr="00BD58EB">
        <w:t>repository</w:t>
      </w:r>
      <w:proofErr w:type="spellEnd"/>
      <w:r w:rsidRPr="00BD58EB">
        <w:t xml:space="preserve">”. </w:t>
      </w:r>
    </w:p>
    <w:p w14:paraId="14B15DC3" w14:textId="4E139788" w:rsidR="00BD58EB" w:rsidRDefault="00BD58EB" w:rsidP="00BD58EB">
      <w:pPr>
        <w:ind w:firstLine="0"/>
        <w:jc w:val="center"/>
      </w:pPr>
      <w:r w:rsidRPr="00BD58EB">
        <w:rPr>
          <w:noProof/>
        </w:rPr>
        <w:drawing>
          <wp:inline distT="0" distB="0" distL="0" distR="0" wp14:anchorId="60A9174B" wp14:editId="224B9915">
            <wp:extent cx="3162300" cy="1382586"/>
            <wp:effectExtent l="0" t="0" r="0" b="8255"/>
            <wp:docPr id="120475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5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406" cy="140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FFEC" w14:textId="2AE0DB2E" w:rsidR="00B12C1B" w:rsidRDefault="00B12C1B" w:rsidP="00B12C1B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5</w:t>
      </w:r>
      <w:r>
        <w:fldChar w:fldCharType="end"/>
      </w:r>
      <w:r>
        <w:t xml:space="preserve"> – Github Desktop: Clonar um </w:t>
      </w:r>
      <w:proofErr w:type="spellStart"/>
      <w:r>
        <w:t>respositório</w:t>
      </w:r>
      <w:proofErr w:type="spellEnd"/>
    </w:p>
    <w:p w14:paraId="0BE8B10C" w14:textId="4EE34334" w:rsidR="00BD58EB" w:rsidRPr="00BD58EB" w:rsidRDefault="00B12C1B" w:rsidP="00B12C1B">
      <w:pPr>
        <w:pStyle w:val="Legenda"/>
      </w:pPr>
      <w:r>
        <w:t>Fonte: Elaborado pelo autor (2026)</w:t>
      </w:r>
    </w:p>
    <w:p w14:paraId="23EDF3EC" w14:textId="77777777" w:rsidR="00BD58EB" w:rsidRDefault="00BD58EB" w:rsidP="00B12C1B">
      <w:pPr>
        <w:ind w:firstLine="0"/>
      </w:pPr>
    </w:p>
    <w:p w14:paraId="01A3E6C9" w14:textId="773A3346" w:rsidR="00B12C1B" w:rsidRDefault="008D0B93" w:rsidP="00670CAD">
      <w:pPr>
        <w:pStyle w:val="PargrafodaLista"/>
      </w:pPr>
      <w:r>
        <w:t>Acesse a (1)</w:t>
      </w:r>
      <w:r w:rsidR="00BD58EB" w:rsidRPr="00BD58EB">
        <w:t xml:space="preserve"> aba “URL”, </w:t>
      </w:r>
      <w:r>
        <w:t xml:space="preserve">(2) </w:t>
      </w:r>
      <w:r w:rsidR="00BD58EB" w:rsidRPr="00BD58EB">
        <w:t xml:space="preserve">cole o link do repositório que será utilizado, </w:t>
      </w:r>
      <w:r>
        <w:t xml:space="preserve">(3) </w:t>
      </w:r>
      <w:r w:rsidR="00BD58EB" w:rsidRPr="00BD58EB">
        <w:t xml:space="preserve">escolha a pasta no seu computador onde o projeto será salvo e </w:t>
      </w:r>
      <w:r>
        <w:t xml:space="preserve">(4) </w:t>
      </w:r>
      <w:r w:rsidR="00BD58EB" w:rsidRPr="00BD58EB">
        <w:t xml:space="preserve">clique em “Clone”.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0B93" w14:paraId="62038BEA" w14:textId="77777777" w:rsidTr="008D0B93">
        <w:tc>
          <w:tcPr>
            <w:tcW w:w="906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2DA0BCC" w14:textId="02073549" w:rsidR="00193EA0" w:rsidRPr="00193EA0" w:rsidRDefault="008D0B93" w:rsidP="00193EA0">
            <w:pPr>
              <w:ind w:firstLine="0"/>
            </w:pPr>
            <w:r w:rsidRPr="008D0B93">
              <w:rPr>
                <w:b/>
                <w:bCs/>
              </w:rPr>
              <w:t xml:space="preserve">Link do </w:t>
            </w:r>
            <w:proofErr w:type="spellStart"/>
            <w:r w:rsidRPr="008D0B93">
              <w:rPr>
                <w:b/>
                <w:bCs/>
              </w:rPr>
              <w:t>respositório</w:t>
            </w:r>
            <w:proofErr w:type="spellEnd"/>
            <w:r w:rsidRPr="008D0B93">
              <w:rPr>
                <w:b/>
                <w:bCs/>
              </w:rPr>
              <w:t>:</w:t>
            </w:r>
            <w:r>
              <w:t xml:space="preserve"> </w:t>
            </w:r>
            <w:hyperlink r:id="rId18" w:history="1">
              <w:r w:rsidR="00193EA0" w:rsidRPr="00D629C8">
                <w:rPr>
                  <w:rStyle w:val="Hyperlink"/>
                </w:rPr>
                <w:t>https://github.com/rodrigocruzdeveloper/UITileset.git</w:t>
              </w:r>
            </w:hyperlink>
          </w:p>
        </w:tc>
      </w:tr>
    </w:tbl>
    <w:p w14:paraId="6FCEB43A" w14:textId="77777777" w:rsidR="008D0B93" w:rsidRDefault="008D0B93" w:rsidP="00670CAD">
      <w:pPr>
        <w:pStyle w:val="PargrafodaLista"/>
      </w:pPr>
    </w:p>
    <w:p w14:paraId="3A01522E" w14:textId="06BB4095" w:rsidR="00B12C1B" w:rsidRDefault="008D0B93" w:rsidP="008D0B93">
      <w:pPr>
        <w:ind w:firstLine="0"/>
        <w:jc w:val="center"/>
      </w:pPr>
      <w:r w:rsidRPr="008D0B93">
        <w:rPr>
          <w:noProof/>
        </w:rPr>
        <w:drawing>
          <wp:inline distT="0" distB="0" distL="0" distR="0" wp14:anchorId="58A938EB" wp14:editId="6EF97053">
            <wp:extent cx="3596952" cy="2263336"/>
            <wp:effectExtent l="0" t="0" r="3810" b="3810"/>
            <wp:docPr id="995664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64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9B9E" w14:textId="4123A69E" w:rsidR="008D0B93" w:rsidRDefault="008D0B93" w:rsidP="008D0B93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6</w:t>
      </w:r>
      <w:r>
        <w:fldChar w:fldCharType="end"/>
      </w:r>
      <w:r>
        <w:t xml:space="preserve"> - Github Desktop: Propriedade para clonagem </w:t>
      </w:r>
    </w:p>
    <w:p w14:paraId="5CA9D5BD" w14:textId="25948A49" w:rsidR="00B12C1B" w:rsidRDefault="008D0B93" w:rsidP="00C6681E">
      <w:pPr>
        <w:pStyle w:val="Legenda"/>
      </w:pPr>
      <w:r>
        <w:t>Fonte: Elaborado pelo autor (2026)</w:t>
      </w:r>
    </w:p>
    <w:p w14:paraId="6E147B52" w14:textId="1DBC44F5" w:rsidR="00670CAD" w:rsidRPr="00670CAD" w:rsidRDefault="00BD58EB" w:rsidP="00670CAD">
      <w:pPr>
        <w:pStyle w:val="PargrafodaLista"/>
      </w:pPr>
      <w:r w:rsidRPr="00BD58EB">
        <w:lastRenderedPageBreak/>
        <w:t xml:space="preserve">Após a conclusão do processo, o projeto estará disponível na sua máquina e pronto para uso. </w:t>
      </w:r>
      <w:r w:rsidR="00670CAD" w:rsidRPr="00670CAD">
        <w:t>Após isso, o projeto estará disponível na sua máquina e pronto para uso nos próximos estudos.</w:t>
      </w:r>
      <w:r w:rsidR="0049385F">
        <w:t xml:space="preserve"> Navegue até a pasta local que você apontou para clonagem e observe a pasta e arquivos do proje</w:t>
      </w:r>
      <w:r w:rsidR="00681D05">
        <w:t>to.</w:t>
      </w:r>
    </w:p>
    <w:p w14:paraId="74DBF70A" w14:textId="285D8264" w:rsidR="005523BB" w:rsidRDefault="0049385F" w:rsidP="00681D05">
      <w:pPr>
        <w:ind w:firstLine="0"/>
        <w:jc w:val="center"/>
      </w:pPr>
      <w:r w:rsidRPr="0049385F">
        <w:rPr>
          <w:noProof/>
        </w:rPr>
        <w:drawing>
          <wp:inline distT="0" distB="0" distL="0" distR="0" wp14:anchorId="265FF45F" wp14:editId="528F8D30">
            <wp:extent cx="4038600" cy="1411351"/>
            <wp:effectExtent l="0" t="0" r="0" b="0"/>
            <wp:docPr id="2031306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06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5113" cy="142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4EB3" w14:textId="337030A6" w:rsidR="00681D05" w:rsidRDefault="00681D05" w:rsidP="00681D05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7</w:t>
      </w:r>
      <w:r>
        <w:fldChar w:fldCharType="end"/>
      </w:r>
      <w:r>
        <w:t xml:space="preserve"> - Arquivos do repositório na pasta local </w:t>
      </w:r>
    </w:p>
    <w:p w14:paraId="2B81EEA4" w14:textId="15785958" w:rsidR="00681D05" w:rsidRPr="00681D05" w:rsidRDefault="00681D05" w:rsidP="00681D05">
      <w:pPr>
        <w:pStyle w:val="Legenda"/>
      </w:pPr>
      <w:r>
        <w:t>Fonte: Elaborado pelo autor (2026)</w:t>
      </w:r>
    </w:p>
    <w:p w14:paraId="58E37BBD" w14:textId="77777777" w:rsidR="0049385F" w:rsidRDefault="0049385F" w:rsidP="0049385F">
      <w:pPr>
        <w:pStyle w:val="Corpodetexto"/>
      </w:pPr>
    </w:p>
    <w:p w14:paraId="70B674F8" w14:textId="0A7A9E4F" w:rsidR="00CB736F" w:rsidRPr="0049385F" w:rsidRDefault="0047478F" w:rsidP="0047478F">
      <w:pPr>
        <w:pStyle w:val="Corpodetexto"/>
      </w:pPr>
      <w:r>
        <w:t xml:space="preserve">Abra o Unity Hub, clique no botão </w:t>
      </w:r>
      <w:proofErr w:type="spellStart"/>
      <w:r>
        <w:t>Add</w:t>
      </w:r>
      <w:proofErr w:type="spellEnd"/>
      <w:r>
        <w:t xml:space="preserve">, no menu que abrirá, clique na opção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disk e navegue até a pasta local do projeto presente em seu computador após a clonagem.</w:t>
      </w:r>
    </w:p>
    <w:p w14:paraId="24BDA871" w14:textId="3448B345" w:rsidR="001D2B93" w:rsidRDefault="00CB736F" w:rsidP="0047478F">
      <w:pPr>
        <w:ind w:firstLine="0"/>
        <w:jc w:val="center"/>
      </w:pPr>
      <w:r w:rsidRPr="00CB736F">
        <w:rPr>
          <w:noProof/>
        </w:rPr>
        <w:drawing>
          <wp:inline distT="0" distB="0" distL="0" distR="0" wp14:anchorId="64122DCA" wp14:editId="3099C0A9">
            <wp:extent cx="5547360" cy="1161331"/>
            <wp:effectExtent l="0" t="0" r="0" b="1270"/>
            <wp:docPr id="1187973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73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8170" cy="11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EBAC" w14:textId="435B3021" w:rsidR="0047478F" w:rsidRDefault="0047478F" w:rsidP="0047478F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8</w:t>
      </w:r>
      <w:r>
        <w:fldChar w:fldCharType="end"/>
      </w:r>
      <w:r>
        <w:t xml:space="preserve"> - Adicionando o projeto ao Unity </w:t>
      </w:r>
    </w:p>
    <w:p w14:paraId="0C6D9BBE" w14:textId="6E0AE479" w:rsidR="0047478F" w:rsidRDefault="0047478F" w:rsidP="0047478F">
      <w:pPr>
        <w:pStyle w:val="Legenda"/>
      </w:pPr>
      <w:r>
        <w:t>Fonte: Elaborado pelo autor (2026)</w:t>
      </w:r>
    </w:p>
    <w:p w14:paraId="7EE9A1A5" w14:textId="77777777" w:rsidR="0047478F" w:rsidRDefault="0047478F" w:rsidP="0047478F">
      <w:pPr>
        <w:pStyle w:val="Corpodetexto"/>
      </w:pPr>
    </w:p>
    <w:p w14:paraId="68045A84" w14:textId="68285CC7" w:rsidR="0047478F" w:rsidRPr="0047478F" w:rsidRDefault="0047478F" w:rsidP="0047478F">
      <w:pPr>
        <w:pStyle w:val="Corpodetexto"/>
      </w:pPr>
      <w:r>
        <w:t>Após este processo o projeto será listado no Unity Hub, para abri-lo clique sobre ele na lista.</w:t>
      </w:r>
    </w:p>
    <w:p w14:paraId="55C5F6EC" w14:textId="77777777" w:rsidR="0047478F" w:rsidRDefault="0047478F" w:rsidP="0047478F">
      <w:pPr>
        <w:pStyle w:val="Legenda"/>
      </w:pPr>
    </w:p>
    <w:p w14:paraId="76780D84" w14:textId="170709FD" w:rsidR="0047478F" w:rsidRDefault="0047478F" w:rsidP="0047478F">
      <w:pPr>
        <w:pStyle w:val="Legenda"/>
      </w:pPr>
      <w:r w:rsidRPr="0047478F">
        <w:rPr>
          <w:noProof/>
        </w:rPr>
        <w:drawing>
          <wp:inline distT="0" distB="0" distL="0" distR="0" wp14:anchorId="0888FF56" wp14:editId="0AB837C6">
            <wp:extent cx="5521402" cy="1219200"/>
            <wp:effectExtent l="0" t="0" r="3175" b="0"/>
            <wp:docPr id="667204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04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6309" cy="12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9</w:t>
      </w:r>
      <w:r>
        <w:fldChar w:fldCharType="end"/>
      </w:r>
      <w:r>
        <w:t xml:space="preserve"> - Abrindo o projeto </w:t>
      </w:r>
    </w:p>
    <w:p w14:paraId="49452180" w14:textId="64ED1629" w:rsidR="0047478F" w:rsidRDefault="0047478F" w:rsidP="0047478F">
      <w:pPr>
        <w:pStyle w:val="Legenda"/>
      </w:pPr>
      <w:r>
        <w:t>Fonte: Elaborado pelo autor (2026)</w:t>
      </w:r>
    </w:p>
    <w:p w14:paraId="583BF58D" w14:textId="7C22FA66" w:rsidR="0047478F" w:rsidRPr="0047478F" w:rsidRDefault="0047478F" w:rsidP="0047478F">
      <w:pPr>
        <w:pStyle w:val="Legenda"/>
      </w:pPr>
    </w:p>
    <w:p w14:paraId="402A79B6" w14:textId="77777777" w:rsidR="001D2B93" w:rsidRPr="001D2B93" w:rsidRDefault="001D2B93" w:rsidP="001D2B93">
      <w:pPr>
        <w:pStyle w:val="PargrafodaLista"/>
      </w:pPr>
    </w:p>
    <w:p w14:paraId="1958E1F2" w14:textId="44577210" w:rsidR="00C62E84" w:rsidRDefault="00C62E84" w:rsidP="00C62E84">
      <w:pPr>
        <w:pStyle w:val="Ttulo2"/>
      </w:pPr>
      <w:bookmarkStart w:id="2" w:name="_Toc150257045"/>
      <w:r>
        <w:lastRenderedPageBreak/>
        <w:t>1.</w:t>
      </w:r>
      <w:r>
        <w:t>3</w:t>
      </w:r>
      <w:r>
        <w:t xml:space="preserve"> </w:t>
      </w:r>
      <w:r w:rsidR="002F2A3E">
        <w:t>Configurando o</w:t>
      </w:r>
      <w:r>
        <w:t xml:space="preserve"> mapa com tilemap</w:t>
      </w:r>
    </w:p>
    <w:p w14:paraId="30E86FAE" w14:textId="77777777" w:rsidR="00EF05F1" w:rsidRPr="00EF05F1" w:rsidRDefault="00EF05F1" w:rsidP="00EF05F1">
      <w:pPr>
        <w:pStyle w:val="PargrafodaLista"/>
      </w:pPr>
      <w:r w:rsidRPr="00EF05F1">
        <w:t>Vamos agora criar o mapa onde acontecerá a jogabilidade do nosso protótipo. Esse mapa será construído a partir de tiles, que são blocos de arte reutilizáveis utilizados para compor cenários. Antes de utilizá-los, é necessário ajustar corretamente as configurações do tilemap, que é a imagem que contém todos os blocos de arte que serão usados na construção do cenário.</w:t>
      </w:r>
    </w:p>
    <w:p w14:paraId="6011290C" w14:textId="77777777" w:rsidR="00EF05F1" w:rsidRPr="00EF05F1" w:rsidRDefault="00EF05F1" w:rsidP="00EF05F1">
      <w:pPr>
        <w:pStyle w:val="PargrafodaLista"/>
      </w:pPr>
      <w:r w:rsidRPr="00EF05F1">
        <w:t xml:space="preserve">Para isso, no painel Project, navegue pela estrutura de pastas até encontrar a pasta chamada </w:t>
      </w:r>
      <w:proofErr w:type="spellStart"/>
      <w:r w:rsidRPr="00EF05F1">
        <w:rPr>
          <w:b/>
          <w:bCs/>
        </w:rPr>
        <w:t>CrystalWorld</w:t>
      </w:r>
      <w:proofErr w:type="spellEnd"/>
      <w:r w:rsidRPr="00EF05F1">
        <w:rPr>
          <w:b/>
          <w:bCs/>
        </w:rPr>
        <w:t>.</w:t>
      </w:r>
      <w:r w:rsidRPr="00EF05F1">
        <w:t xml:space="preserve"> Dentro dela, observe que existem algumas subpastas e arquivos de imagem. O mapa será construído utilizando o tilemap chamado </w:t>
      </w:r>
      <w:r w:rsidRPr="00EF05F1">
        <w:rPr>
          <w:b/>
          <w:bCs/>
        </w:rPr>
        <w:t>main_lev_build_1</w:t>
      </w:r>
      <w:r w:rsidRPr="00EF05F1">
        <w:t>, que contém os elementos visuais necessários para montar o cenário do jogo.</w:t>
      </w:r>
    </w:p>
    <w:p w14:paraId="03864452" w14:textId="4DAD7A4D" w:rsidR="00EF05F1" w:rsidRDefault="00EF05F1" w:rsidP="00EF05F1">
      <w:pPr>
        <w:ind w:firstLine="0"/>
        <w:jc w:val="center"/>
      </w:pPr>
      <w:r w:rsidRPr="00EF05F1">
        <w:drawing>
          <wp:inline distT="0" distB="0" distL="0" distR="0" wp14:anchorId="1339CC98" wp14:editId="1CC0B07F">
            <wp:extent cx="3835730" cy="1730752"/>
            <wp:effectExtent l="0" t="0" r="0" b="3175"/>
            <wp:docPr id="959197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97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4494" cy="17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5FDE" w14:textId="1C2050A5" w:rsidR="005C31B4" w:rsidRDefault="005C31B4" w:rsidP="005C31B4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10</w:t>
      </w:r>
      <w:r>
        <w:fldChar w:fldCharType="end"/>
      </w:r>
      <w:r>
        <w:t xml:space="preserve"> - Localização do tilemap </w:t>
      </w:r>
    </w:p>
    <w:p w14:paraId="6A8A93B1" w14:textId="4D7BCBC0" w:rsidR="005C31B4" w:rsidRDefault="005C31B4" w:rsidP="005C31B4">
      <w:pPr>
        <w:pStyle w:val="Legenda"/>
      </w:pPr>
      <w:r>
        <w:t>Fonte: Elaborado pelo autor (2026)</w:t>
      </w:r>
    </w:p>
    <w:p w14:paraId="4A20CCDF" w14:textId="77777777" w:rsidR="005C31B4" w:rsidRDefault="005C31B4" w:rsidP="005C31B4">
      <w:pPr>
        <w:pStyle w:val="Corpodetexto"/>
      </w:pPr>
    </w:p>
    <w:p w14:paraId="5CDB00DF" w14:textId="3717E822" w:rsidR="00BC46F3" w:rsidRDefault="00BC46F3" w:rsidP="005C31B4">
      <w:pPr>
        <w:pStyle w:val="Corpodetexto"/>
      </w:pPr>
      <w:r>
        <w:t xml:space="preserve">Será necessário configurar o tilemap. Mantenha selecionada a imagem </w:t>
      </w:r>
      <w:r w:rsidRPr="00BC46F3">
        <w:rPr>
          <w:b/>
          <w:bCs/>
        </w:rPr>
        <w:t>main_lev_build_1</w:t>
      </w:r>
      <w:r>
        <w:rPr>
          <w:b/>
          <w:bCs/>
        </w:rPr>
        <w:t xml:space="preserve"> </w:t>
      </w:r>
      <w:r>
        <w:t>no painel Inspector, configure as seguintes propriedades:</w:t>
      </w:r>
    </w:p>
    <w:p w14:paraId="1CEBDFC0" w14:textId="77777777" w:rsidR="009E11C2" w:rsidRPr="00BC46F3" w:rsidRDefault="009E11C2" w:rsidP="005C31B4">
      <w:pPr>
        <w:pStyle w:val="Corpodetexto"/>
      </w:pPr>
    </w:p>
    <w:p w14:paraId="2CF5D863" w14:textId="30E965C1" w:rsidR="009E11C2" w:rsidRDefault="009E11C2" w:rsidP="001B757C">
      <w:pPr>
        <w:pStyle w:val="Corpodetexto"/>
        <w:numPr>
          <w:ilvl w:val="0"/>
          <w:numId w:val="14"/>
        </w:numPr>
      </w:pPr>
      <w:r w:rsidRPr="009E11C2">
        <w:t xml:space="preserve">No campo </w:t>
      </w:r>
      <w:r w:rsidRPr="009E11C2">
        <w:rPr>
          <w:b/>
          <w:bCs/>
        </w:rPr>
        <w:t xml:space="preserve">Sprite </w:t>
      </w:r>
      <w:proofErr w:type="spellStart"/>
      <w:r w:rsidRPr="009E11C2">
        <w:rPr>
          <w:b/>
          <w:bCs/>
        </w:rPr>
        <w:t>Mode</w:t>
      </w:r>
      <w:proofErr w:type="spellEnd"/>
      <w:r w:rsidRPr="009E11C2">
        <w:t xml:space="preserve">, altere para </w:t>
      </w:r>
      <w:proofErr w:type="spellStart"/>
      <w:r w:rsidRPr="009E11C2">
        <w:t>Multiple</w:t>
      </w:r>
      <w:proofErr w:type="spellEnd"/>
      <w:r w:rsidRPr="009E11C2">
        <w:t>. Isso indica que a imagem contém vários elementos que serão separados e utilizados individualmente dentro do projeto.</w:t>
      </w:r>
      <w:r>
        <w:t xml:space="preserve"> </w:t>
      </w:r>
      <w:r w:rsidRPr="009E11C2">
        <w:t xml:space="preserve">Em </w:t>
      </w:r>
      <w:r w:rsidRPr="009E11C2">
        <w:rPr>
          <w:b/>
          <w:bCs/>
        </w:rPr>
        <w:t>Pixel Per Unit</w:t>
      </w:r>
      <w:r w:rsidRPr="009E11C2">
        <w:t>, defina o valor como 16. Esse parâmetro determina a base de pixels utilizada na criação dos elementos do tilemap. Nesse caso, cada bloco foi feito considerando 16 por 16 pixels, o que mantém a escala correta dentro do jogo.</w:t>
      </w:r>
    </w:p>
    <w:p w14:paraId="3CBB33D7" w14:textId="77777777" w:rsidR="009E11C2" w:rsidRPr="009E11C2" w:rsidRDefault="009E11C2" w:rsidP="009E11C2">
      <w:pPr>
        <w:pStyle w:val="Corpodetexto"/>
        <w:ind w:left="1069" w:firstLine="0"/>
      </w:pPr>
    </w:p>
    <w:p w14:paraId="6E7B10B9" w14:textId="77777777" w:rsidR="009E11C2" w:rsidRPr="009E11C2" w:rsidRDefault="009E11C2" w:rsidP="009E11C2">
      <w:pPr>
        <w:pStyle w:val="Corpodetexto"/>
        <w:numPr>
          <w:ilvl w:val="0"/>
          <w:numId w:val="14"/>
        </w:numPr>
      </w:pPr>
      <w:r w:rsidRPr="009E11C2">
        <w:lastRenderedPageBreak/>
        <w:t xml:space="preserve">No </w:t>
      </w:r>
      <w:r w:rsidRPr="009E11C2">
        <w:rPr>
          <w:b/>
          <w:bCs/>
        </w:rPr>
        <w:t xml:space="preserve">Filter </w:t>
      </w:r>
      <w:proofErr w:type="spellStart"/>
      <w:r w:rsidRPr="009E11C2">
        <w:rPr>
          <w:b/>
          <w:bCs/>
        </w:rPr>
        <w:t>Mode</w:t>
      </w:r>
      <w:proofErr w:type="spellEnd"/>
      <w:r w:rsidRPr="009E11C2">
        <w:t xml:space="preserve">, selecione a opção Point (no </w:t>
      </w:r>
      <w:proofErr w:type="spellStart"/>
      <w:r w:rsidRPr="009E11C2">
        <w:t>filter</w:t>
      </w:r>
      <w:proofErr w:type="spellEnd"/>
      <w:r w:rsidRPr="009E11C2">
        <w:t xml:space="preserve">). Essa configuração remove o filtro de </w:t>
      </w:r>
      <w:proofErr w:type="spellStart"/>
      <w:r w:rsidRPr="009E11C2">
        <w:t>antialiasing</w:t>
      </w:r>
      <w:proofErr w:type="spellEnd"/>
      <w:r w:rsidRPr="009E11C2">
        <w:t xml:space="preserve">, evitando que a imagem fique borrada. Como pixel </w:t>
      </w:r>
      <w:proofErr w:type="spellStart"/>
      <w:r w:rsidRPr="009E11C2">
        <w:t>art</w:t>
      </w:r>
      <w:proofErr w:type="spellEnd"/>
      <w:r w:rsidRPr="009E11C2">
        <w:t xml:space="preserve"> não utiliza suavização de bordas, manter esse filtro desativado preserva o aspecto original dos pixels.</w:t>
      </w:r>
    </w:p>
    <w:p w14:paraId="023D8358" w14:textId="5FC02043" w:rsidR="009E11C2" w:rsidRPr="009E11C2" w:rsidRDefault="009E11C2" w:rsidP="009E11C2">
      <w:pPr>
        <w:pStyle w:val="Corpodetexto"/>
        <w:numPr>
          <w:ilvl w:val="0"/>
          <w:numId w:val="14"/>
        </w:numPr>
      </w:pPr>
      <w:r w:rsidRPr="009E11C2">
        <w:t xml:space="preserve">Por fim, em </w:t>
      </w:r>
      <w:proofErr w:type="spellStart"/>
      <w:r w:rsidRPr="009E11C2">
        <w:rPr>
          <w:b/>
          <w:bCs/>
        </w:rPr>
        <w:t>Compression</w:t>
      </w:r>
      <w:proofErr w:type="spellEnd"/>
      <w:r w:rsidRPr="009E11C2">
        <w:t xml:space="preserve">, escolha a opção </w:t>
      </w:r>
      <w:proofErr w:type="spellStart"/>
      <w:r w:rsidRPr="009E11C2">
        <w:t>None</w:t>
      </w:r>
      <w:proofErr w:type="spellEnd"/>
      <w:r w:rsidRPr="009E11C2">
        <w:t>. Isso garante que, ao gerar a build do jogo, a imagem não será comprimida. Dessa forma, as cores permanecem fiéis ao original. A compressão costuma ser utilizada em imagens de alta resolução para economizar memória, mas não é recomendada nesse caso.</w:t>
      </w:r>
      <w:r>
        <w:t xml:space="preserve"> Para aplicar as alterações clique no botão </w:t>
      </w:r>
      <w:proofErr w:type="spellStart"/>
      <w:r w:rsidRPr="009E11C2">
        <w:rPr>
          <w:b/>
          <w:bCs/>
        </w:rPr>
        <w:t>Apply</w:t>
      </w:r>
      <w:proofErr w:type="spellEnd"/>
      <w:r w:rsidRPr="009E11C2">
        <w:rPr>
          <w:b/>
          <w:bCs/>
        </w:rPr>
        <w:t>.</w:t>
      </w:r>
    </w:p>
    <w:p w14:paraId="2E2004D8" w14:textId="25336525" w:rsidR="00BC46F3" w:rsidRDefault="00BC46F3" w:rsidP="009E11C2">
      <w:pPr>
        <w:pStyle w:val="Corpodetexto"/>
        <w:ind w:firstLine="0"/>
        <w:jc w:val="center"/>
      </w:pPr>
      <w:r w:rsidRPr="00BC46F3">
        <w:drawing>
          <wp:inline distT="0" distB="0" distL="0" distR="0" wp14:anchorId="3FBC086B" wp14:editId="3736A259">
            <wp:extent cx="3334770" cy="3598223"/>
            <wp:effectExtent l="0" t="0" r="0" b="2540"/>
            <wp:docPr id="569161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1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6233" cy="363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36D6" w14:textId="773F31A3" w:rsidR="009E11C2" w:rsidRDefault="009E11C2" w:rsidP="009E11C2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11</w:t>
      </w:r>
      <w:r>
        <w:fldChar w:fldCharType="end"/>
      </w:r>
      <w:r>
        <w:t xml:space="preserve"> - Propriedades do tilemap </w:t>
      </w:r>
    </w:p>
    <w:p w14:paraId="5DCBADE4" w14:textId="1E82D9EE" w:rsidR="009E11C2" w:rsidRDefault="009E11C2" w:rsidP="009E11C2">
      <w:pPr>
        <w:pStyle w:val="Legenda"/>
      </w:pPr>
      <w:r>
        <w:t>Fonte: Elaborado pelo autor (2026)</w:t>
      </w:r>
    </w:p>
    <w:p w14:paraId="3F5579C6" w14:textId="77777777" w:rsidR="009E11C2" w:rsidRDefault="009E11C2" w:rsidP="009E11C2">
      <w:pPr>
        <w:pStyle w:val="Corpodetexto"/>
      </w:pPr>
    </w:p>
    <w:p w14:paraId="5BF9719C" w14:textId="2376CA35" w:rsidR="009E11C2" w:rsidRDefault="00DC7D9B" w:rsidP="009E11C2">
      <w:pPr>
        <w:pStyle w:val="Corpodetexto"/>
      </w:pPr>
      <w:r w:rsidRPr="00DC7D9B">
        <w:t xml:space="preserve">A imagem já está configurada corretamente. É importante lembrar de sempre tratar as imagens ao trabalhar com estética pixel </w:t>
      </w:r>
      <w:proofErr w:type="spellStart"/>
      <w:r w:rsidRPr="00DC7D9B">
        <w:t>art</w:t>
      </w:r>
      <w:proofErr w:type="spellEnd"/>
      <w:r w:rsidRPr="00DC7D9B">
        <w:t>, pois tanto a engine quanto os softwares gráficos costumam interpretar essas imagens como bitmaps comuns. Por padrão, eles aplicam filtros pensados para imagens de maior resolução, o que pode causar perda de nitidez e comprometer o visual característico dos pixels.</w:t>
      </w:r>
    </w:p>
    <w:p w14:paraId="05F5AC30" w14:textId="77777777" w:rsidR="009E11C2" w:rsidRDefault="009E11C2" w:rsidP="009E11C2">
      <w:pPr>
        <w:pStyle w:val="Corpodetexto"/>
      </w:pPr>
    </w:p>
    <w:p w14:paraId="7B21A425" w14:textId="3CDB5A05" w:rsidR="009E11C2" w:rsidRDefault="009E11C2" w:rsidP="009E11C2">
      <w:pPr>
        <w:pStyle w:val="Corpodetexto"/>
      </w:pPr>
      <w:r w:rsidRPr="009E11C2">
        <w:lastRenderedPageBreak/>
        <w:t xml:space="preserve">Com o tilemap configurado, será necessário fatiar seus elementos para que possam ser utilizados individualmente. Para isso, mantenha a imagem </w:t>
      </w:r>
      <w:r w:rsidRPr="009E11C2">
        <w:rPr>
          <w:b/>
          <w:bCs/>
        </w:rPr>
        <w:t>main_lev_build_1</w:t>
      </w:r>
      <w:r w:rsidRPr="009E11C2">
        <w:t xml:space="preserve"> selecionada e, no painel </w:t>
      </w:r>
      <w:r w:rsidRPr="009E11C2">
        <w:rPr>
          <w:b/>
          <w:bCs/>
        </w:rPr>
        <w:t>Inspector</w:t>
      </w:r>
      <w:r w:rsidRPr="009E11C2">
        <w:t xml:space="preserve">, clique no botão </w:t>
      </w:r>
      <w:r w:rsidRPr="009E11C2">
        <w:rPr>
          <w:b/>
          <w:bCs/>
        </w:rPr>
        <w:t>Open Sprite Editor</w:t>
      </w:r>
      <w:r w:rsidRPr="009E11C2">
        <w:t>.</w:t>
      </w:r>
    </w:p>
    <w:p w14:paraId="2D63943A" w14:textId="2FD0DFAC" w:rsidR="009E11C2" w:rsidRDefault="009E11C2" w:rsidP="00DC7D9B">
      <w:pPr>
        <w:pStyle w:val="Corpodetexto"/>
        <w:ind w:firstLine="0"/>
        <w:jc w:val="center"/>
      </w:pPr>
      <w:r w:rsidRPr="009E11C2">
        <w:drawing>
          <wp:inline distT="0" distB="0" distL="0" distR="0" wp14:anchorId="608291B6" wp14:editId="39F7FA74">
            <wp:extent cx="2778826" cy="1745828"/>
            <wp:effectExtent l="0" t="0" r="2540" b="6985"/>
            <wp:docPr id="2035257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570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0046" cy="175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E3CE" w14:textId="07460055" w:rsidR="000809BC" w:rsidRDefault="000809BC" w:rsidP="000809BC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12</w:t>
      </w:r>
      <w:r>
        <w:fldChar w:fldCharType="end"/>
      </w:r>
      <w:r>
        <w:t xml:space="preserve"> - Editor de sprites</w:t>
      </w:r>
    </w:p>
    <w:p w14:paraId="22A663AE" w14:textId="7C90D0B6" w:rsidR="000809BC" w:rsidRDefault="000809BC" w:rsidP="000809BC">
      <w:pPr>
        <w:pStyle w:val="Legenda"/>
      </w:pPr>
      <w:r>
        <w:t>Fonte: Elaborado pelo autor (2026)</w:t>
      </w:r>
    </w:p>
    <w:p w14:paraId="6D9E13F7" w14:textId="77777777" w:rsidR="000809BC" w:rsidRDefault="000809BC" w:rsidP="000809BC">
      <w:pPr>
        <w:pStyle w:val="Corpodetexto"/>
      </w:pPr>
    </w:p>
    <w:p w14:paraId="1C1AD671" w14:textId="77777777" w:rsidR="00BD6233" w:rsidRPr="00BD6233" w:rsidRDefault="00BD6233" w:rsidP="00BD6233">
      <w:pPr>
        <w:pStyle w:val="Corpodetexto"/>
      </w:pPr>
      <w:r w:rsidRPr="00BD6233">
        <w:t xml:space="preserve">O editor será aberto em uma nova janela ou aba, dependendo da configuração da sua interface. Com ele aberto, será possível iniciar o processo de recorte da imagem. Clique no botão </w:t>
      </w:r>
      <w:r w:rsidRPr="00BD6233">
        <w:rPr>
          <w:b/>
          <w:bCs/>
        </w:rPr>
        <w:t xml:space="preserve">(1) </w:t>
      </w:r>
      <w:proofErr w:type="spellStart"/>
      <w:r w:rsidRPr="00BD6233">
        <w:rPr>
          <w:b/>
          <w:bCs/>
        </w:rPr>
        <w:t>Slice</w:t>
      </w:r>
      <w:proofErr w:type="spellEnd"/>
      <w:r w:rsidRPr="00BD6233">
        <w:t xml:space="preserve"> para exibir as opções de configuração. Em seguida, na propriedade </w:t>
      </w:r>
      <w:r w:rsidRPr="00BD6233">
        <w:rPr>
          <w:b/>
          <w:bCs/>
        </w:rPr>
        <w:t xml:space="preserve">(2) </w:t>
      </w:r>
      <w:proofErr w:type="spellStart"/>
      <w:r w:rsidRPr="00BD6233">
        <w:rPr>
          <w:b/>
          <w:bCs/>
        </w:rPr>
        <w:t>Type</w:t>
      </w:r>
      <w:proofErr w:type="spellEnd"/>
      <w:r w:rsidRPr="00BD6233">
        <w:t xml:space="preserve">, selecione a opção Grid </w:t>
      </w:r>
      <w:proofErr w:type="spellStart"/>
      <w:r w:rsidRPr="00BD6233">
        <w:t>By</w:t>
      </w:r>
      <w:proofErr w:type="spellEnd"/>
      <w:r w:rsidRPr="00BD6233">
        <w:t xml:space="preserve"> </w:t>
      </w:r>
      <w:proofErr w:type="spellStart"/>
      <w:r w:rsidRPr="00BD6233">
        <w:t>Cell</w:t>
      </w:r>
      <w:proofErr w:type="spellEnd"/>
      <w:r w:rsidRPr="00BD6233">
        <w:t xml:space="preserve"> </w:t>
      </w:r>
      <w:proofErr w:type="spellStart"/>
      <w:r w:rsidRPr="00BD6233">
        <w:t>Size</w:t>
      </w:r>
      <w:proofErr w:type="spellEnd"/>
      <w:r w:rsidRPr="00BD6233">
        <w:t>, indicando que o recorte será feito com base em um tamanho fixo aplicado a toda a imagem.</w:t>
      </w:r>
    </w:p>
    <w:p w14:paraId="4CA172E2" w14:textId="10DFBA3F" w:rsidR="00BD6233" w:rsidRPr="00BD6233" w:rsidRDefault="00BD6233" w:rsidP="00BD6233">
      <w:pPr>
        <w:pStyle w:val="Corpodetexto"/>
      </w:pPr>
      <w:r w:rsidRPr="00BD6233">
        <w:t xml:space="preserve">Depois disso, defina o tamanho das células informando os valores </w:t>
      </w:r>
      <w:r w:rsidRPr="00BD6233">
        <w:rPr>
          <w:b/>
          <w:bCs/>
        </w:rPr>
        <w:t>X = 16</w:t>
      </w:r>
      <w:r w:rsidRPr="00BD6233">
        <w:t xml:space="preserve"> e </w:t>
      </w:r>
      <w:r w:rsidRPr="00BD6233">
        <w:rPr>
          <w:b/>
          <w:bCs/>
        </w:rPr>
        <w:t>Y = 16</w:t>
      </w:r>
      <w:r w:rsidRPr="00BD6233">
        <w:t xml:space="preserve">, que correspondem ao padrão de pixels utilizado na criação da imagem. Com essas configurações definidas, clique no botão </w:t>
      </w:r>
      <w:r w:rsidRPr="00BD6233">
        <w:rPr>
          <w:b/>
          <w:bCs/>
        </w:rPr>
        <w:t xml:space="preserve">(3) </w:t>
      </w:r>
      <w:proofErr w:type="spellStart"/>
      <w:r w:rsidRPr="00BD6233">
        <w:rPr>
          <w:b/>
          <w:bCs/>
        </w:rPr>
        <w:t>Slice</w:t>
      </w:r>
      <w:proofErr w:type="spellEnd"/>
      <w:r w:rsidRPr="00BD6233">
        <w:t xml:space="preserve"> para executar o recorte. Por fim, clique no botão </w:t>
      </w:r>
      <w:r w:rsidRPr="00BD6233">
        <w:rPr>
          <w:b/>
          <w:bCs/>
        </w:rPr>
        <w:t xml:space="preserve">(4) </w:t>
      </w:r>
      <w:proofErr w:type="spellStart"/>
      <w:r w:rsidRPr="00BD6233">
        <w:rPr>
          <w:b/>
          <w:bCs/>
        </w:rPr>
        <w:t>Apply</w:t>
      </w:r>
      <w:proofErr w:type="spellEnd"/>
      <w:r w:rsidRPr="00BD6233">
        <w:t xml:space="preserve"> para confirmar as modificações e associá-las à imagem</w:t>
      </w:r>
      <w:r w:rsidR="002F0512">
        <w:t xml:space="preserve"> e assim poderá fechar este painel.</w:t>
      </w:r>
    </w:p>
    <w:p w14:paraId="57965A27" w14:textId="27EDB5EB" w:rsidR="000809BC" w:rsidRDefault="000809BC" w:rsidP="00BD6233">
      <w:pPr>
        <w:pStyle w:val="Corpodetexto"/>
        <w:ind w:firstLine="0"/>
        <w:jc w:val="center"/>
      </w:pPr>
      <w:r w:rsidRPr="000809BC">
        <w:drawing>
          <wp:inline distT="0" distB="0" distL="0" distR="0" wp14:anchorId="6568D26F" wp14:editId="41F146E7">
            <wp:extent cx="4714504" cy="1954198"/>
            <wp:effectExtent l="0" t="0" r="0" b="8255"/>
            <wp:docPr id="678332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326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5959" cy="19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2BA3" w14:textId="3AB24627" w:rsidR="00BD6233" w:rsidRDefault="00BD6233" w:rsidP="00BD6233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13</w:t>
      </w:r>
      <w:r>
        <w:fldChar w:fldCharType="end"/>
      </w:r>
      <w:r>
        <w:t xml:space="preserve"> - Recortando o tilemap </w:t>
      </w:r>
    </w:p>
    <w:p w14:paraId="530E92C9" w14:textId="39C7B038" w:rsidR="00BD6233" w:rsidRDefault="00BD6233" w:rsidP="00BD6233">
      <w:pPr>
        <w:pStyle w:val="Legenda"/>
      </w:pPr>
      <w:r>
        <w:t>Fonte: Elaborado pelo autor (2026)</w:t>
      </w:r>
    </w:p>
    <w:p w14:paraId="138D7511" w14:textId="77777777" w:rsidR="00FD1D18" w:rsidRPr="00FD1D18" w:rsidRDefault="00FD1D18" w:rsidP="00FD1D18">
      <w:pPr>
        <w:pStyle w:val="Corpodetexto"/>
      </w:pPr>
      <w:r w:rsidRPr="00FD1D18">
        <w:lastRenderedPageBreak/>
        <w:t xml:space="preserve">No painel </w:t>
      </w:r>
      <w:r w:rsidRPr="00FD1D18">
        <w:rPr>
          <w:b/>
          <w:bCs/>
        </w:rPr>
        <w:t>Project</w:t>
      </w:r>
      <w:r w:rsidRPr="00FD1D18">
        <w:t xml:space="preserve">, navegue até a pasta </w:t>
      </w:r>
      <w:r w:rsidRPr="00FD1D18">
        <w:rPr>
          <w:b/>
          <w:bCs/>
        </w:rPr>
        <w:t>Scenes</w:t>
      </w:r>
      <w:r w:rsidRPr="00FD1D18">
        <w:t xml:space="preserve">. Dentro dela haverá uma cena chamada </w:t>
      </w:r>
      <w:proofErr w:type="spellStart"/>
      <w:r w:rsidRPr="00FD1D18">
        <w:rPr>
          <w:b/>
          <w:bCs/>
        </w:rPr>
        <w:t>SampleScene</w:t>
      </w:r>
      <w:proofErr w:type="spellEnd"/>
      <w:r w:rsidRPr="00FD1D18">
        <w:t xml:space="preserve">. Vamos aproveitar sua estrutura criando uma cópia. Para isso, selecione a cena e pressione </w:t>
      </w:r>
      <w:r w:rsidRPr="00FD1D18">
        <w:rPr>
          <w:b/>
          <w:bCs/>
        </w:rPr>
        <w:t>CTRL + D</w:t>
      </w:r>
      <w:r w:rsidRPr="00FD1D18">
        <w:t xml:space="preserve"> para duplicá-la. Após a duplicação, altere o nome da nova cena para </w:t>
      </w:r>
      <w:proofErr w:type="spellStart"/>
      <w:r w:rsidRPr="00FD1D18">
        <w:rPr>
          <w:b/>
          <w:bCs/>
        </w:rPr>
        <w:t>GameScene</w:t>
      </w:r>
      <w:proofErr w:type="spellEnd"/>
      <w:r w:rsidRPr="00FD1D18">
        <w:t xml:space="preserve">. Para renomear, mantenha a cena selecionada e pressione </w:t>
      </w:r>
      <w:r w:rsidRPr="00FD1D18">
        <w:rPr>
          <w:b/>
          <w:bCs/>
        </w:rPr>
        <w:t>F2</w:t>
      </w:r>
      <w:r w:rsidRPr="00FD1D18">
        <w:t xml:space="preserve">, digite o novo nome e pressione </w:t>
      </w:r>
      <w:proofErr w:type="spellStart"/>
      <w:r w:rsidRPr="00FD1D18">
        <w:rPr>
          <w:b/>
          <w:bCs/>
        </w:rPr>
        <w:t>Enter</w:t>
      </w:r>
      <w:proofErr w:type="spellEnd"/>
      <w:r w:rsidRPr="00FD1D18">
        <w:t xml:space="preserve"> para confirmar.</w:t>
      </w:r>
    </w:p>
    <w:p w14:paraId="34D0CC1E" w14:textId="77777777" w:rsidR="00FD1D18" w:rsidRPr="00FD1D18" w:rsidRDefault="00FD1D18" w:rsidP="00FD1D18">
      <w:pPr>
        <w:pStyle w:val="Corpodetexto"/>
      </w:pPr>
      <w:r w:rsidRPr="00FD1D18">
        <w:t xml:space="preserve">Agora haverá duas cenas: a </w:t>
      </w:r>
      <w:proofErr w:type="spellStart"/>
      <w:r w:rsidRPr="00FD1D18">
        <w:rPr>
          <w:b/>
          <w:bCs/>
        </w:rPr>
        <w:t>SampleScene</w:t>
      </w:r>
      <w:proofErr w:type="spellEnd"/>
      <w:r w:rsidRPr="00FD1D18">
        <w:t xml:space="preserve">, que contém um personagem, e a </w:t>
      </w:r>
      <w:proofErr w:type="spellStart"/>
      <w:r w:rsidRPr="00FD1D18">
        <w:rPr>
          <w:b/>
          <w:bCs/>
        </w:rPr>
        <w:t>GameScene</w:t>
      </w:r>
      <w:proofErr w:type="spellEnd"/>
      <w:r w:rsidRPr="00FD1D18">
        <w:t>, onde será criado o mapa.</w:t>
      </w:r>
    </w:p>
    <w:p w14:paraId="0B581706" w14:textId="0A29E52D" w:rsidR="00FD1D18" w:rsidRDefault="00FD1D18" w:rsidP="00FD1D18">
      <w:pPr>
        <w:pStyle w:val="Corpodetexto"/>
        <w:ind w:firstLine="0"/>
      </w:pPr>
    </w:p>
    <w:p w14:paraId="0FBD8E04" w14:textId="5F18EAA0" w:rsidR="00FD1D18" w:rsidRDefault="00FD1D18" w:rsidP="00FD1D18">
      <w:pPr>
        <w:pStyle w:val="Corpodetexto"/>
        <w:ind w:firstLine="0"/>
        <w:jc w:val="center"/>
      </w:pPr>
      <w:r w:rsidRPr="00FD1D18">
        <w:drawing>
          <wp:inline distT="0" distB="0" distL="0" distR="0" wp14:anchorId="59EDD583" wp14:editId="6434A62F">
            <wp:extent cx="3758540" cy="2405466"/>
            <wp:effectExtent l="0" t="0" r="0" b="0"/>
            <wp:docPr id="2145329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9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7604" cy="241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3042" w14:textId="2F63141F" w:rsidR="00FD1D18" w:rsidRDefault="00FD1D18" w:rsidP="00FD1D18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14</w:t>
      </w:r>
      <w:r>
        <w:fldChar w:fldCharType="end"/>
      </w:r>
      <w:r>
        <w:t xml:space="preserve"> - Cenas presentes no projeto após duplicação </w:t>
      </w:r>
    </w:p>
    <w:p w14:paraId="78259B88" w14:textId="3143905E" w:rsidR="00FD1D18" w:rsidRDefault="00FD1D18" w:rsidP="00FD1D18">
      <w:pPr>
        <w:pStyle w:val="Legenda"/>
      </w:pPr>
      <w:r>
        <w:t>Fonte: Elaborado pelo autor (2026)</w:t>
      </w:r>
    </w:p>
    <w:p w14:paraId="6FD25185" w14:textId="77777777" w:rsidR="00BD6233" w:rsidRDefault="00BD6233" w:rsidP="00BD6233">
      <w:pPr>
        <w:pStyle w:val="Corpodetexto"/>
      </w:pPr>
    </w:p>
    <w:p w14:paraId="59CA1587" w14:textId="2F69407B" w:rsidR="00BD6233" w:rsidRDefault="003C1CD1" w:rsidP="00BD6233">
      <w:pPr>
        <w:pStyle w:val="Corpodetexto"/>
      </w:pPr>
      <w:r w:rsidRPr="003C1CD1">
        <w:t>Na cena duplicada</w:t>
      </w:r>
      <w:r>
        <w:t>, através do painel Hierarchy</w:t>
      </w:r>
      <w:r w:rsidRPr="003C1CD1">
        <w:t xml:space="preserve">, exclua todos os elementos desnecessários, mantendo apenas a </w:t>
      </w:r>
      <w:proofErr w:type="spellStart"/>
      <w:r w:rsidRPr="003C1CD1">
        <w:rPr>
          <w:b/>
          <w:bCs/>
        </w:rPr>
        <w:t>Camera</w:t>
      </w:r>
      <w:proofErr w:type="spellEnd"/>
      <w:r w:rsidRPr="003C1CD1">
        <w:t xml:space="preserve"> e a </w:t>
      </w:r>
      <w:r w:rsidRPr="003C1CD1">
        <w:rPr>
          <w:b/>
          <w:bCs/>
        </w:rPr>
        <w:t>Global Light</w:t>
      </w:r>
      <w:r w:rsidRPr="003C1CD1">
        <w:t>.</w:t>
      </w:r>
    </w:p>
    <w:p w14:paraId="488CE8CA" w14:textId="77777777" w:rsidR="003C1CD1" w:rsidRDefault="003C1CD1" w:rsidP="00BD6233">
      <w:pPr>
        <w:pStyle w:val="Corpodetexto"/>
      </w:pPr>
    </w:p>
    <w:p w14:paraId="7865EECE" w14:textId="1AD96F23" w:rsidR="003C1CD1" w:rsidRDefault="003C1CD1" w:rsidP="003C1CD1">
      <w:pPr>
        <w:pStyle w:val="Corpodetexto"/>
        <w:ind w:firstLine="0"/>
        <w:jc w:val="center"/>
      </w:pPr>
      <w:r w:rsidRPr="003C1CD1">
        <w:drawing>
          <wp:inline distT="0" distB="0" distL="0" distR="0" wp14:anchorId="228958E6" wp14:editId="0A243877">
            <wp:extent cx="2476846" cy="1581371"/>
            <wp:effectExtent l="0" t="0" r="0" b="0"/>
            <wp:docPr id="1778226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26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7C28" w14:textId="527B107D" w:rsidR="003C1CD1" w:rsidRDefault="003C1CD1" w:rsidP="003C1CD1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15</w:t>
      </w:r>
      <w:r>
        <w:fldChar w:fldCharType="end"/>
      </w:r>
      <w:r>
        <w:t xml:space="preserve"> - Estrutura da </w:t>
      </w:r>
      <w:proofErr w:type="spellStart"/>
      <w:r>
        <w:t>GameScene</w:t>
      </w:r>
      <w:proofErr w:type="spellEnd"/>
      <w:r>
        <w:t xml:space="preserve"> </w:t>
      </w:r>
    </w:p>
    <w:p w14:paraId="44B1E869" w14:textId="1E1EA09D" w:rsidR="003C1CD1" w:rsidRDefault="003C1CD1" w:rsidP="003C1CD1">
      <w:pPr>
        <w:pStyle w:val="Legenda"/>
      </w:pPr>
      <w:r>
        <w:t>Fonte: Elaborado pelo autor (2026)</w:t>
      </w:r>
    </w:p>
    <w:p w14:paraId="241084FA" w14:textId="77777777" w:rsidR="003C1CD1" w:rsidRDefault="003C1CD1" w:rsidP="00BD6233">
      <w:pPr>
        <w:pStyle w:val="Corpodetexto"/>
      </w:pPr>
    </w:p>
    <w:p w14:paraId="2A779286" w14:textId="77777777" w:rsidR="009A56A4" w:rsidRDefault="009A56A4" w:rsidP="00BD6233">
      <w:pPr>
        <w:pStyle w:val="Corpodetexto"/>
      </w:pPr>
      <w:r w:rsidRPr="009A56A4">
        <w:lastRenderedPageBreak/>
        <w:t xml:space="preserve">Vamos agora criar uma paleta com os elementos do tilemap recortado, permitindo utilizá-los na construção do mapa do protótipo. Abra o painel </w:t>
      </w:r>
      <w:r w:rsidRPr="009A56A4">
        <w:rPr>
          <w:b/>
          <w:bCs/>
        </w:rPr>
        <w:t>Tile Palette</w:t>
      </w:r>
      <w:r w:rsidRPr="009A56A4">
        <w:t xml:space="preserve"> acessando o menu </w:t>
      </w:r>
      <w:proofErr w:type="spellStart"/>
      <w:r w:rsidRPr="009A56A4">
        <w:rPr>
          <w:b/>
          <w:bCs/>
        </w:rPr>
        <w:t>Window</w:t>
      </w:r>
      <w:proofErr w:type="spellEnd"/>
      <w:r w:rsidRPr="009A56A4">
        <w:rPr>
          <w:b/>
          <w:bCs/>
        </w:rPr>
        <w:t xml:space="preserve"> &gt; 2D &gt; Tile Palette</w:t>
      </w:r>
      <w:r w:rsidRPr="009A56A4">
        <w:t>.</w:t>
      </w:r>
    </w:p>
    <w:p w14:paraId="72CB337D" w14:textId="0C3A0FAA" w:rsidR="009A56A4" w:rsidRDefault="009A56A4" w:rsidP="009A56A4">
      <w:pPr>
        <w:pStyle w:val="Corpodetexto"/>
        <w:ind w:firstLine="0"/>
        <w:jc w:val="center"/>
      </w:pPr>
      <w:r w:rsidRPr="009A56A4">
        <w:drawing>
          <wp:inline distT="0" distB="0" distL="0" distR="0" wp14:anchorId="2AF85BA3" wp14:editId="379018C7">
            <wp:extent cx="4242704" cy="2066307"/>
            <wp:effectExtent l="0" t="0" r="5715" b="0"/>
            <wp:docPr id="507621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21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3670" cy="20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615E" w14:textId="233FA0D7" w:rsidR="009A56A4" w:rsidRDefault="009A56A4" w:rsidP="009A56A4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16</w:t>
      </w:r>
      <w:r>
        <w:fldChar w:fldCharType="end"/>
      </w:r>
      <w:r>
        <w:t xml:space="preserve"> - Tile Palette </w:t>
      </w:r>
    </w:p>
    <w:p w14:paraId="376C9821" w14:textId="26A2045E" w:rsidR="009A56A4" w:rsidRDefault="009A56A4" w:rsidP="009A56A4">
      <w:pPr>
        <w:pStyle w:val="Legenda"/>
      </w:pPr>
      <w:r>
        <w:t>Fonte: Elaborado pelo autor (2026)</w:t>
      </w:r>
    </w:p>
    <w:p w14:paraId="476E7A58" w14:textId="77777777" w:rsidR="00843022" w:rsidRDefault="00843022" w:rsidP="00843022">
      <w:pPr>
        <w:pStyle w:val="Corpodetexto"/>
      </w:pPr>
    </w:p>
    <w:p w14:paraId="0C6267E1" w14:textId="1F5B2C1B" w:rsidR="00957234" w:rsidRDefault="00957234" w:rsidP="00843022">
      <w:pPr>
        <w:pStyle w:val="Corpodetexto"/>
      </w:pPr>
      <w:r w:rsidRPr="00957234">
        <w:t xml:space="preserve">Posicione o painel </w:t>
      </w:r>
      <w:r w:rsidRPr="00957234">
        <w:rPr>
          <w:b/>
          <w:bCs/>
        </w:rPr>
        <w:t>Tile Palette</w:t>
      </w:r>
      <w:r w:rsidRPr="00957234">
        <w:t xml:space="preserve"> de forma que ele fique visível e acessível junto ao painel </w:t>
      </w:r>
      <w:r w:rsidRPr="00957234">
        <w:rPr>
          <w:b/>
          <w:bCs/>
        </w:rPr>
        <w:t>Project</w:t>
      </w:r>
      <w:r w:rsidRPr="00957234">
        <w:t>, permitindo a manipulação simultânea dos dois durante o processo de construção do mapa.</w:t>
      </w:r>
    </w:p>
    <w:p w14:paraId="7EE0C1C7" w14:textId="1304F336" w:rsidR="00957234" w:rsidRDefault="00957234" w:rsidP="00957234">
      <w:pPr>
        <w:pStyle w:val="Corpodetexto"/>
        <w:ind w:firstLine="0"/>
        <w:jc w:val="center"/>
      </w:pPr>
      <w:r w:rsidRPr="00957234">
        <w:drawing>
          <wp:inline distT="0" distB="0" distL="0" distR="0" wp14:anchorId="3FF30A13" wp14:editId="2B3C2103">
            <wp:extent cx="5037544" cy="1888177"/>
            <wp:effectExtent l="0" t="0" r="0" b="0"/>
            <wp:docPr id="1985651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16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8081" cy="19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F911" w14:textId="20766F5B" w:rsidR="00957234" w:rsidRDefault="00957234" w:rsidP="00957234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17</w:t>
      </w:r>
      <w:r>
        <w:fldChar w:fldCharType="end"/>
      </w:r>
      <w:r>
        <w:t xml:space="preserve"> - Sugestão de layout para os </w:t>
      </w:r>
      <w:proofErr w:type="spellStart"/>
      <w:r>
        <w:t>paineis</w:t>
      </w:r>
      <w:proofErr w:type="spellEnd"/>
      <w:r>
        <w:t xml:space="preserve"> Project e Tile Palette </w:t>
      </w:r>
    </w:p>
    <w:p w14:paraId="1FEBAA7A" w14:textId="614C6D4C" w:rsidR="00957234" w:rsidRDefault="00957234" w:rsidP="00957234">
      <w:pPr>
        <w:pStyle w:val="Legenda"/>
      </w:pPr>
      <w:r>
        <w:t>Fonte: Elaborado pelo autor (2026)</w:t>
      </w:r>
    </w:p>
    <w:p w14:paraId="5DB7C2F1" w14:textId="77777777" w:rsidR="00957234" w:rsidRDefault="00957234" w:rsidP="00957234">
      <w:pPr>
        <w:pStyle w:val="Corpodetexto"/>
      </w:pPr>
    </w:p>
    <w:p w14:paraId="25D2B46B" w14:textId="77777777" w:rsidR="00957234" w:rsidRDefault="00957234" w:rsidP="00957234">
      <w:pPr>
        <w:pStyle w:val="Corpodetexto"/>
      </w:pPr>
    </w:p>
    <w:p w14:paraId="46D9BB97" w14:textId="77777777" w:rsidR="00957234" w:rsidRDefault="00957234" w:rsidP="00957234">
      <w:pPr>
        <w:pStyle w:val="Corpodetexto"/>
      </w:pPr>
    </w:p>
    <w:p w14:paraId="1E4C78CE" w14:textId="77777777" w:rsidR="00957234" w:rsidRDefault="00957234" w:rsidP="00957234">
      <w:pPr>
        <w:pStyle w:val="Corpodetexto"/>
      </w:pPr>
    </w:p>
    <w:p w14:paraId="3CF25A6B" w14:textId="77777777" w:rsidR="00957234" w:rsidRDefault="00957234" w:rsidP="00957234">
      <w:pPr>
        <w:pStyle w:val="Corpodetexto"/>
      </w:pPr>
    </w:p>
    <w:p w14:paraId="2A34E411" w14:textId="77777777" w:rsidR="00957234" w:rsidRDefault="00957234" w:rsidP="00957234">
      <w:pPr>
        <w:pStyle w:val="Corpodetexto"/>
      </w:pPr>
    </w:p>
    <w:p w14:paraId="40E53A69" w14:textId="2E134A82" w:rsidR="00957234" w:rsidRPr="00957234" w:rsidRDefault="00957234" w:rsidP="00957234">
      <w:pPr>
        <w:pStyle w:val="Corpodetexto"/>
      </w:pPr>
      <w:r w:rsidRPr="00957234">
        <w:lastRenderedPageBreak/>
        <w:t xml:space="preserve">No painel </w:t>
      </w:r>
      <w:r w:rsidRPr="00957234">
        <w:rPr>
          <w:b/>
          <w:bCs/>
        </w:rPr>
        <w:t>Project</w:t>
      </w:r>
      <w:r w:rsidRPr="00957234">
        <w:t>, localize a raiz do projeto</w:t>
      </w:r>
      <w:r>
        <w:t xml:space="preserve"> a </w:t>
      </w:r>
      <w:r w:rsidRPr="00957234">
        <w:rPr>
          <w:b/>
          <w:bCs/>
        </w:rPr>
        <w:t>pasta Assets</w:t>
      </w:r>
      <w:r w:rsidRPr="00957234">
        <w:t xml:space="preserve">. Clique com o botão direito em uma área vazia, selecione a opção </w:t>
      </w:r>
      <w:proofErr w:type="spellStart"/>
      <w:r w:rsidRPr="00957234">
        <w:rPr>
          <w:b/>
          <w:bCs/>
        </w:rPr>
        <w:t>Create</w:t>
      </w:r>
      <w:proofErr w:type="spellEnd"/>
      <w:r w:rsidRPr="00957234">
        <w:rPr>
          <w:b/>
          <w:bCs/>
        </w:rPr>
        <w:t xml:space="preserve"> &gt; Folder</w:t>
      </w:r>
      <w:r>
        <w:t>.</w:t>
      </w:r>
    </w:p>
    <w:p w14:paraId="6184DFD5" w14:textId="2CBFC7FF" w:rsidR="00957234" w:rsidRDefault="00957234" w:rsidP="00957234">
      <w:pPr>
        <w:pStyle w:val="Ttulo1"/>
      </w:pPr>
      <w:r w:rsidRPr="00957234">
        <w:drawing>
          <wp:inline distT="0" distB="0" distL="0" distR="0" wp14:anchorId="54683E54" wp14:editId="11266534">
            <wp:extent cx="4239490" cy="2161574"/>
            <wp:effectExtent l="0" t="0" r="8890" b="0"/>
            <wp:docPr id="1668937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37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0996" cy="21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FBEC" w14:textId="603F4C9A" w:rsidR="00957234" w:rsidRDefault="00957234" w:rsidP="00957234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18</w:t>
      </w:r>
      <w:r>
        <w:fldChar w:fldCharType="end"/>
      </w:r>
      <w:r>
        <w:t xml:space="preserve"> - Criando uma pasta </w:t>
      </w:r>
    </w:p>
    <w:p w14:paraId="0A28E094" w14:textId="7E24DF5F" w:rsidR="00957234" w:rsidRDefault="00B7075C" w:rsidP="00957234">
      <w:pPr>
        <w:pStyle w:val="Legenda"/>
      </w:pPr>
      <w:r>
        <w:t>Fonte</w:t>
      </w:r>
      <w:r w:rsidR="00957234">
        <w:t>: Elaborado pelo autor (2026)</w:t>
      </w:r>
    </w:p>
    <w:p w14:paraId="6147CEF6" w14:textId="77777777" w:rsidR="00957234" w:rsidRDefault="00957234" w:rsidP="00957234">
      <w:pPr>
        <w:pStyle w:val="Corpodetexto"/>
      </w:pPr>
    </w:p>
    <w:p w14:paraId="3B573E7B" w14:textId="26706EF4" w:rsidR="00957234" w:rsidRDefault="00957234" w:rsidP="00957234">
      <w:pPr>
        <w:pStyle w:val="Corpodetexto"/>
      </w:pPr>
      <w:r>
        <w:t>N</w:t>
      </w:r>
      <w:r w:rsidRPr="00957234">
        <w:t xml:space="preserve">omeie a nova pasta como </w:t>
      </w:r>
      <w:r w:rsidRPr="00957234">
        <w:rPr>
          <w:b/>
          <w:bCs/>
        </w:rPr>
        <w:t>tilemap</w:t>
      </w:r>
      <w:r w:rsidRPr="00957234">
        <w:t>.</w:t>
      </w:r>
      <w:r>
        <w:t xml:space="preserve"> </w:t>
      </w:r>
      <w:r w:rsidRPr="00957234">
        <w:t>A criação dessa pasta tem como objetivo organizar os arquivos relacionados ao tilemap em um único local. Durante o desenvolvimento, serão gerados diversos elementos, como sprites recortados, paletas e possíveis variações de tiles. Manter esses arquivos agrupados facilita a navegação no projeto, evita confusão com outros recursos e contribui para uma estrutura mais limpa e escalável.</w:t>
      </w:r>
    </w:p>
    <w:p w14:paraId="6B07DA72" w14:textId="0DBF2ED2" w:rsidR="00B7075C" w:rsidRDefault="00B7075C" w:rsidP="00B7075C">
      <w:pPr>
        <w:pStyle w:val="Corpodetexto"/>
        <w:ind w:firstLine="0"/>
        <w:jc w:val="center"/>
      </w:pPr>
      <w:r w:rsidRPr="00B7075C">
        <w:drawing>
          <wp:inline distT="0" distB="0" distL="0" distR="0" wp14:anchorId="7A73E7C1" wp14:editId="4B8EE387">
            <wp:extent cx="3839111" cy="1952898"/>
            <wp:effectExtent l="0" t="0" r="0" b="9525"/>
            <wp:docPr id="1759902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025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7C56" w14:textId="2EA1B89F" w:rsidR="00B7075C" w:rsidRDefault="00B7075C" w:rsidP="00B7075C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19</w:t>
      </w:r>
      <w:r>
        <w:fldChar w:fldCharType="end"/>
      </w:r>
      <w:r>
        <w:t xml:space="preserve"> – Pasta Tilemap criada e nomeada </w:t>
      </w:r>
    </w:p>
    <w:p w14:paraId="0F3C9465" w14:textId="32797BFE" w:rsidR="00B7075C" w:rsidRPr="00957234" w:rsidRDefault="00B7075C" w:rsidP="00B7075C">
      <w:pPr>
        <w:pStyle w:val="Legenda"/>
      </w:pPr>
      <w:r>
        <w:t>Fonte: Elaborado pelo autor (2026)</w:t>
      </w:r>
    </w:p>
    <w:p w14:paraId="75D30442" w14:textId="77777777" w:rsidR="00957234" w:rsidRDefault="00957234" w:rsidP="00957234">
      <w:pPr>
        <w:pStyle w:val="Corpodetexto"/>
      </w:pPr>
    </w:p>
    <w:p w14:paraId="16CD44B9" w14:textId="77777777" w:rsidR="00740497" w:rsidRDefault="00740497" w:rsidP="00957234">
      <w:pPr>
        <w:pStyle w:val="Corpodetexto"/>
      </w:pPr>
    </w:p>
    <w:p w14:paraId="26371704" w14:textId="77777777" w:rsidR="00740497" w:rsidRDefault="00740497" w:rsidP="00957234">
      <w:pPr>
        <w:pStyle w:val="Corpodetexto"/>
      </w:pPr>
    </w:p>
    <w:p w14:paraId="2A66B0E0" w14:textId="77777777" w:rsidR="00740497" w:rsidRDefault="00740497" w:rsidP="00740497">
      <w:pPr>
        <w:pStyle w:val="Corpodetexto"/>
      </w:pPr>
      <w:r w:rsidRPr="00740497">
        <w:lastRenderedPageBreak/>
        <w:t xml:space="preserve">Para associar o tilemap recortado e criar uma paleta de elementos que será utilizada na construção do mapa do jogo, localize a imagem </w:t>
      </w:r>
      <w:r w:rsidRPr="00740497">
        <w:rPr>
          <w:b/>
          <w:bCs/>
        </w:rPr>
        <w:t>main_lev_build_1</w:t>
      </w:r>
      <w:r w:rsidRPr="00740497">
        <w:t xml:space="preserve"> na pasta </w:t>
      </w:r>
      <w:r w:rsidRPr="00740497">
        <w:rPr>
          <w:b/>
          <w:bCs/>
        </w:rPr>
        <w:t>Assets</w:t>
      </w:r>
      <w:r w:rsidRPr="00740497">
        <w:t xml:space="preserve">. Em seguida, arraste a imagem para a área livre do painel </w:t>
      </w:r>
      <w:r w:rsidRPr="00740497">
        <w:rPr>
          <w:b/>
          <w:bCs/>
        </w:rPr>
        <w:t>Tile Palette</w:t>
      </w:r>
      <w:r w:rsidRPr="00740497">
        <w:t>.</w:t>
      </w:r>
    </w:p>
    <w:p w14:paraId="2C72A829" w14:textId="3AB41A6E" w:rsidR="00957234" w:rsidRDefault="00740497" w:rsidP="00740497">
      <w:pPr>
        <w:pStyle w:val="Corpodetexto"/>
        <w:ind w:firstLine="0"/>
        <w:jc w:val="center"/>
      </w:pPr>
      <w:r w:rsidRPr="00740497">
        <w:drawing>
          <wp:inline distT="0" distB="0" distL="0" distR="0" wp14:anchorId="557B70F8" wp14:editId="7D713E50">
            <wp:extent cx="5106389" cy="1756922"/>
            <wp:effectExtent l="0" t="0" r="0" b="0"/>
            <wp:docPr id="983385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5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928" cy="17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9FEC" w14:textId="4C98BE35" w:rsidR="00740497" w:rsidRDefault="00740497" w:rsidP="00740497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20</w:t>
      </w:r>
      <w:r>
        <w:fldChar w:fldCharType="end"/>
      </w:r>
      <w:r>
        <w:t xml:space="preserve"> - Tile Palette com os tilemap </w:t>
      </w:r>
    </w:p>
    <w:p w14:paraId="2408C3F7" w14:textId="0DB03987" w:rsidR="00740497" w:rsidRDefault="00740497" w:rsidP="00740497">
      <w:pPr>
        <w:pStyle w:val="Legenda"/>
      </w:pPr>
      <w:r>
        <w:t>Fonte: Elaborado pelo autor (2026)</w:t>
      </w:r>
    </w:p>
    <w:p w14:paraId="45BA3334" w14:textId="77777777" w:rsidR="00550C9A" w:rsidRDefault="00550C9A" w:rsidP="00740497">
      <w:pPr>
        <w:pStyle w:val="Corpodetexto"/>
      </w:pPr>
    </w:p>
    <w:p w14:paraId="0DD66FCD" w14:textId="4CE618AC" w:rsidR="00550C9A" w:rsidRDefault="00550C9A" w:rsidP="00740497">
      <w:pPr>
        <w:pStyle w:val="Corpodetexto"/>
      </w:pPr>
      <w:r w:rsidRPr="00550C9A">
        <w:t xml:space="preserve">Para associar o tilemap recortado e criar uma paleta de elementos que será utilizada na construção do mapa do jogo, localize a imagem </w:t>
      </w:r>
      <w:r w:rsidRPr="00550C9A">
        <w:rPr>
          <w:b/>
          <w:bCs/>
        </w:rPr>
        <w:t>main_lev_build_1</w:t>
      </w:r>
      <w:r w:rsidRPr="00550C9A">
        <w:t xml:space="preserve"> na pasta </w:t>
      </w:r>
      <w:r w:rsidRPr="00550C9A">
        <w:rPr>
          <w:b/>
          <w:bCs/>
        </w:rPr>
        <w:t>Assets</w:t>
      </w:r>
      <w:r w:rsidRPr="00550C9A">
        <w:t xml:space="preserve">. Em seguida, arraste a imagem para a área livre do painel </w:t>
      </w:r>
      <w:r w:rsidRPr="00550C9A">
        <w:rPr>
          <w:b/>
          <w:bCs/>
        </w:rPr>
        <w:t>Tile Palette</w:t>
      </w:r>
      <w:r w:rsidRPr="00550C9A">
        <w:t>.</w:t>
      </w:r>
      <w:r w:rsidR="004E69E6">
        <w:t xml:space="preserve"> Note que agora a paste conterá as partes recortadas e no painel Tile Palette elas estarão disponíveis para uso.</w:t>
      </w:r>
    </w:p>
    <w:p w14:paraId="76CF1C34" w14:textId="23DC5061" w:rsidR="004E69E6" w:rsidRDefault="004E69E6" w:rsidP="004E69E6">
      <w:pPr>
        <w:pStyle w:val="Corpodetexto"/>
        <w:ind w:firstLine="0"/>
      </w:pPr>
      <w:r w:rsidRPr="004E69E6">
        <w:drawing>
          <wp:inline distT="0" distB="0" distL="0" distR="0" wp14:anchorId="560456D4" wp14:editId="70FCBDDE">
            <wp:extent cx="5760085" cy="2205355"/>
            <wp:effectExtent l="0" t="0" r="0" b="4445"/>
            <wp:docPr id="1623539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97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AC1B" w14:textId="774F22DF" w:rsidR="004E69E6" w:rsidRDefault="004E69E6" w:rsidP="004E69E6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21</w:t>
      </w:r>
      <w:r>
        <w:fldChar w:fldCharType="end"/>
      </w:r>
      <w:r>
        <w:t xml:space="preserve"> - Tile Palette com as partes do Tilemap </w:t>
      </w:r>
    </w:p>
    <w:p w14:paraId="7FDEBFEA" w14:textId="759C6885" w:rsidR="004E69E6" w:rsidRDefault="004E69E6" w:rsidP="004E69E6">
      <w:pPr>
        <w:pStyle w:val="Legenda"/>
      </w:pPr>
      <w:r>
        <w:t>Fonte: Elaborado pelo autor (2026)</w:t>
      </w:r>
    </w:p>
    <w:p w14:paraId="5DFCE5E8" w14:textId="1F75647A" w:rsidR="004E69E6" w:rsidRDefault="004E69E6" w:rsidP="004E69E6">
      <w:pPr>
        <w:pStyle w:val="Legenda"/>
      </w:pPr>
    </w:p>
    <w:p w14:paraId="1540E0BF" w14:textId="77777777" w:rsidR="00523CFF" w:rsidRDefault="00523CFF" w:rsidP="004E69E6">
      <w:pPr>
        <w:pStyle w:val="Corpodetexto"/>
      </w:pPr>
    </w:p>
    <w:p w14:paraId="53729A03" w14:textId="77777777" w:rsidR="00523CFF" w:rsidRDefault="00523CFF" w:rsidP="004E69E6">
      <w:pPr>
        <w:pStyle w:val="Corpodetexto"/>
      </w:pPr>
    </w:p>
    <w:p w14:paraId="719AA3DE" w14:textId="77777777" w:rsidR="00523CFF" w:rsidRDefault="00523CFF" w:rsidP="004E69E6">
      <w:pPr>
        <w:pStyle w:val="Corpodetexto"/>
      </w:pPr>
    </w:p>
    <w:p w14:paraId="5D0DD2EA" w14:textId="6B215E96" w:rsidR="002F2A3E" w:rsidRDefault="00523CFF" w:rsidP="004E69E6">
      <w:pPr>
        <w:pStyle w:val="Corpodetexto"/>
      </w:pPr>
      <w:r w:rsidRPr="00523CFF">
        <w:lastRenderedPageBreak/>
        <w:t xml:space="preserve">Vamos agora criar os grids para finalizar a configuração do ambiente e possibilitar a construção do mapa. Para isso, clique com o botão direito do mouse em uma área livre do painel </w:t>
      </w:r>
      <w:r w:rsidRPr="00523CFF">
        <w:rPr>
          <w:b/>
          <w:bCs/>
        </w:rPr>
        <w:t>Hierarchy</w:t>
      </w:r>
      <w:r w:rsidRPr="00523CFF">
        <w:t xml:space="preserve"> e selecione a opção </w:t>
      </w:r>
      <w:r w:rsidRPr="00523CFF">
        <w:rPr>
          <w:b/>
          <w:bCs/>
        </w:rPr>
        <w:t xml:space="preserve">2D </w:t>
      </w:r>
      <w:proofErr w:type="spellStart"/>
      <w:r w:rsidRPr="00523CFF">
        <w:rPr>
          <w:b/>
          <w:bCs/>
        </w:rPr>
        <w:t>Object</w:t>
      </w:r>
      <w:proofErr w:type="spellEnd"/>
      <w:r w:rsidRPr="00523CFF">
        <w:rPr>
          <w:b/>
          <w:bCs/>
        </w:rPr>
        <w:t xml:space="preserve"> &gt; Tilemap &gt; </w:t>
      </w:r>
      <w:proofErr w:type="spellStart"/>
      <w:r w:rsidRPr="00523CFF">
        <w:rPr>
          <w:b/>
          <w:bCs/>
        </w:rPr>
        <w:t>Rectangular</w:t>
      </w:r>
      <w:proofErr w:type="spellEnd"/>
      <w:r w:rsidRPr="00523CFF">
        <w:t xml:space="preserve"> para criar um grid.</w:t>
      </w:r>
      <w:r>
        <w:t xml:space="preserve"> </w:t>
      </w:r>
    </w:p>
    <w:p w14:paraId="0F2321BC" w14:textId="6E1176B4" w:rsidR="002F2A3E" w:rsidRDefault="00523CFF" w:rsidP="00523CFF">
      <w:pPr>
        <w:pStyle w:val="Corpodetexto"/>
        <w:ind w:firstLine="0"/>
        <w:jc w:val="center"/>
      </w:pPr>
      <w:r w:rsidRPr="00523CFF">
        <w:drawing>
          <wp:inline distT="0" distB="0" distL="0" distR="0" wp14:anchorId="2F03C011" wp14:editId="3552091F">
            <wp:extent cx="3728851" cy="2685134"/>
            <wp:effectExtent l="0" t="0" r="5080" b="1270"/>
            <wp:docPr id="154990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41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8993" cy="269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66FE" w14:textId="63ADDDA5" w:rsidR="00523CFF" w:rsidRDefault="00523CFF" w:rsidP="00523CFF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22</w:t>
      </w:r>
      <w:r>
        <w:fldChar w:fldCharType="end"/>
      </w:r>
      <w:r>
        <w:t xml:space="preserve"> - Criando o grid </w:t>
      </w:r>
    </w:p>
    <w:p w14:paraId="7C421169" w14:textId="2C6990BD" w:rsidR="00523CFF" w:rsidRDefault="00523CFF" w:rsidP="00523CFF">
      <w:pPr>
        <w:pStyle w:val="Legenda"/>
      </w:pPr>
      <w:r>
        <w:t>Fonte: Elaborado pelo autor (2026)</w:t>
      </w:r>
    </w:p>
    <w:p w14:paraId="07504A1C" w14:textId="77777777" w:rsidR="002F2A3E" w:rsidRDefault="002F2A3E" w:rsidP="004E69E6">
      <w:pPr>
        <w:pStyle w:val="Corpodetexto"/>
      </w:pPr>
    </w:p>
    <w:p w14:paraId="3EBE3A1F" w14:textId="477F2C5E" w:rsidR="00523CFF" w:rsidRPr="00523CFF" w:rsidRDefault="00523CFF" w:rsidP="00523CFF">
      <w:pPr>
        <w:pStyle w:val="Corpodetexto"/>
      </w:pPr>
      <w:r w:rsidRPr="00523CFF">
        <w:t xml:space="preserve">Renomeie o grid criado para </w:t>
      </w:r>
      <w:proofErr w:type="spellStart"/>
      <w:r w:rsidRPr="00523CFF">
        <w:rPr>
          <w:b/>
          <w:bCs/>
        </w:rPr>
        <w:t>Tilemap_Ground</w:t>
      </w:r>
      <w:proofErr w:type="spellEnd"/>
      <w:r w:rsidRPr="00523CFF">
        <w:t xml:space="preserve">. Em seguida, repita o mesmo processo para </w:t>
      </w:r>
      <w:r w:rsidRPr="00523CFF">
        <w:t>criar</w:t>
      </w:r>
      <w:r w:rsidRPr="00523CFF">
        <w:t xml:space="preserve"> grids e nomeie-os como </w:t>
      </w:r>
      <w:proofErr w:type="spellStart"/>
      <w:r w:rsidRPr="00523CFF">
        <w:rPr>
          <w:b/>
          <w:bCs/>
        </w:rPr>
        <w:t>Tilemap_Wall</w:t>
      </w:r>
      <w:proofErr w:type="spellEnd"/>
      <w:r w:rsidRPr="00523CFF">
        <w:t xml:space="preserve">, </w:t>
      </w:r>
      <w:proofErr w:type="spellStart"/>
      <w:r w:rsidRPr="00523CFF">
        <w:rPr>
          <w:b/>
          <w:bCs/>
        </w:rPr>
        <w:t>Tilemap_Foreground</w:t>
      </w:r>
      <w:proofErr w:type="spellEnd"/>
      <w:r w:rsidRPr="00523CFF">
        <w:t xml:space="preserve"> e </w:t>
      </w:r>
      <w:proofErr w:type="spellStart"/>
      <w:r w:rsidRPr="00523CFF">
        <w:rPr>
          <w:b/>
          <w:bCs/>
        </w:rPr>
        <w:t>Tilemap_Background</w:t>
      </w:r>
      <w:proofErr w:type="spellEnd"/>
      <w:r w:rsidRPr="00523CFF">
        <w:t>.</w:t>
      </w:r>
      <w:r>
        <w:t xml:space="preserve"> </w:t>
      </w:r>
      <w:r w:rsidRPr="00523CFF">
        <w:t>Essa organização em múltiplos grids permite separar os elementos do cenário por função, facilitando a construção do mapa e o controle de camadas, como chão, paredes e elementos visuais em primeiro e segundo plano. Isso contribui para um ambiente mais organizado e flexível durante o desenvolvimento.</w:t>
      </w:r>
    </w:p>
    <w:p w14:paraId="639D3713" w14:textId="52B52313" w:rsidR="00523CFF" w:rsidRDefault="00523CFF" w:rsidP="00523CFF">
      <w:pPr>
        <w:pStyle w:val="Corpodetexto"/>
        <w:ind w:firstLine="0"/>
        <w:jc w:val="center"/>
      </w:pPr>
      <w:r w:rsidRPr="00523CFF">
        <w:drawing>
          <wp:inline distT="0" distB="0" distL="0" distR="0" wp14:anchorId="0A0F840B" wp14:editId="1049624E">
            <wp:extent cx="2467319" cy="1933845"/>
            <wp:effectExtent l="0" t="0" r="9525" b="9525"/>
            <wp:docPr id="1732006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68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5E50" w14:textId="38B457C4" w:rsidR="00523CFF" w:rsidRDefault="00523CFF" w:rsidP="00523CFF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3036A">
        <w:rPr>
          <w:noProof/>
        </w:rPr>
        <w:t>23</w:t>
      </w:r>
      <w:r>
        <w:fldChar w:fldCharType="end"/>
      </w:r>
      <w:r>
        <w:t xml:space="preserve"> - Tilemap grids </w:t>
      </w:r>
    </w:p>
    <w:p w14:paraId="5C685B96" w14:textId="11FD0131" w:rsidR="00523CFF" w:rsidRPr="004E69E6" w:rsidRDefault="00523CFF" w:rsidP="00523CFF">
      <w:pPr>
        <w:pStyle w:val="Legenda"/>
      </w:pPr>
      <w:r>
        <w:t>Fonte: Elaborado pelo autor (2026)</w:t>
      </w:r>
    </w:p>
    <w:p w14:paraId="4B65844A" w14:textId="41D8F55C" w:rsidR="0063036A" w:rsidRDefault="0063036A" w:rsidP="0063036A">
      <w:pPr>
        <w:keepNext/>
        <w:tabs>
          <w:tab w:val="left" w:pos="0"/>
        </w:tabs>
        <w:spacing w:before="480" w:after="480"/>
        <w:ind w:firstLine="0"/>
        <w:outlineLvl w:val="1"/>
      </w:pPr>
      <w:r>
        <w:rPr>
          <w:rFonts w:eastAsia="Times New Roman"/>
          <w:b/>
          <w:bCs/>
          <w:iCs/>
          <w:szCs w:val="28"/>
        </w:rPr>
        <w:lastRenderedPageBreak/>
        <w:tab/>
      </w:r>
      <w:r>
        <w:t xml:space="preserve">Antes de prosseguir com a criação do mapa do protótipo, é importante compreender as ferramentas disponíveis no painel </w:t>
      </w:r>
      <w:r>
        <w:rPr>
          <w:rStyle w:val="Forte"/>
        </w:rPr>
        <w:t>Tile Palette</w:t>
      </w:r>
      <w:r>
        <w:t xml:space="preserve">. O processo de criação é bastante fluido e intuitivo, permitindo que o desenvolvedor construa o cenário pintando diretamente no grid os elementos que compõem o mapa. </w:t>
      </w:r>
    </w:p>
    <w:p w14:paraId="69008C9A" w14:textId="551ECC7B" w:rsidR="0063036A" w:rsidRDefault="0063036A" w:rsidP="0063036A">
      <w:pPr>
        <w:pStyle w:val="Corpodetexto"/>
        <w:ind w:firstLine="0"/>
        <w:jc w:val="center"/>
      </w:pPr>
      <w:r w:rsidRPr="0063036A">
        <w:rPr>
          <w:rFonts w:eastAsia="Times New Roman"/>
          <w:b/>
          <w:bCs/>
          <w:iCs/>
          <w:szCs w:val="28"/>
        </w:rPr>
        <w:drawing>
          <wp:inline distT="0" distB="0" distL="0" distR="0" wp14:anchorId="1997710A" wp14:editId="75578B0A">
            <wp:extent cx="3556659" cy="652313"/>
            <wp:effectExtent l="0" t="0" r="5715" b="0"/>
            <wp:docPr id="1384266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663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6706" cy="65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7C3C" w14:textId="77777777" w:rsidR="0063036A" w:rsidRDefault="0063036A" w:rsidP="0063036A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- Ferramentas do tile palette </w:t>
      </w:r>
    </w:p>
    <w:p w14:paraId="363AB080" w14:textId="12044F28" w:rsidR="0063036A" w:rsidRPr="0063036A" w:rsidRDefault="0063036A" w:rsidP="0063036A">
      <w:pPr>
        <w:pStyle w:val="Legenda"/>
      </w:pPr>
      <w:r>
        <w:t>Fonte: Elaborado pelo autor (2026)</w:t>
      </w:r>
    </w:p>
    <w:p w14:paraId="60B5E221" w14:textId="77777777" w:rsidR="0063036A" w:rsidRDefault="0063036A" w:rsidP="0063036A">
      <w:pPr>
        <w:pStyle w:val="Corpodetexto"/>
      </w:pPr>
    </w:p>
    <w:p w14:paraId="57041FF9" w14:textId="77777777" w:rsidR="000578BC" w:rsidRDefault="000578BC" w:rsidP="000578BC">
      <w:pPr>
        <w:pStyle w:val="Corpodetexto"/>
      </w:pPr>
      <w:r w:rsidRPr="000578BC">
        <w:t xml:space="preserve">Dentro da área destacada estão as principais ferramentas de pintura e manipulação do </w:t>
      </w:r>
      <w:r w:rsidRPr="000578BC">
        <w:rPr>
          <w:b/>
          <w:bCs/>
        </w:rPr>
        <w:t>Tile Palette</w:t>
      </w:r>
      <w:r w:rsidRPr="000578BC">
        <w:t xml:space="preserve"> no Unity. Elas servem para construir o mapa de forma precisa. Segue a explicação de cada uma, na ordem mais comum:</w:t>
      </w:r>
    </w:p>
    <w:p w14:paraId="63D98898" w14:textId="2E689789" w:rsidR="000578BC" w:rsidRPr="000578BC" w:rsidRDefault="000578BC" w:rsidP="000578BC">
      <w:pPr>
        <w:pStyle w:val="Corpodetexto"/>
        <w:jc w:val="left"/>
      </w:pPr>
      <w:proofErr w:type="spellStart"/>
      <w:r w:rsidRPr="000578BC">
        <w:rPr>
          <w:b/>
          <w:bCs/>
        </w:rPr>
        <w:t>Brush</w:t>
      </w:r>
      <w:proofErr w:type="spellEnd"/>
      <w:r w:rsidRPr="000578BC">
        <w:rPr>
          <w:b/>
          <w:bCs/>
        </w:rPr>
        <w:t xml:space="preserve"> (pincel)</w:t>
      </w:r>
      <w:r>
        <w:rPr>
          <w:b/>
          <w:bCs/>
        </w:rPr>
        <w:t xml:space="preserve">: </w:t>
      </w:r>
      <w:r w:rsidRPr="000578BC">
        <w:t>Ferramenta padrão para desenhar no grid. Permite selecionar um tile e “pintar” diretamente na cena.</w:t>
      </w:r>
    </w:p>
    <w:p w14:paraId="6CD7EC57" w14:textId="344DF97A" w:rsidR="000578BC" w:rsidRPr="000578BC" w:rsidRDefault="000578BC" w:rsidP="000578BC">
      <w:pPr>
        <w:pStyle w:val="Corpodetexto"/>
      </w:pPr>
      <w:r w:rsidRPr="000578BC">
        <w:rPr>
          <w:b/>
          <w:bCs/>
        </w:rPr>
        <w:t xml:space="preserve">Box </w:t>
      </w:r>
      <w:proofErr w:type="spellStart"/>
      <w:r w:rsidRPr="000578BC">
        <w:rPr>
          <w:b/>
          <w:bCs/>
        </w:rPr>
        <w:t>Fill</w:t>
      </w:r>
      <w:proofErr w:type="spellEnd"/>
      <w:r w:rsidRPr="000578BC">
        <w:rPr>
          <w:b/>
          <w:bCs/>
        </w:rPr>
        <w:t xml:space="preserve"> (preenchimento em área)</w:t>
      </w:r>
      <w:r>
        <w:rPr>
          <w:b/>
          <w:bCs/>
        </w:rPr>
        <w:t xml:space="preserve">: </w:t>
      </w:r>
      <w:r w:rsidRPr="000578BC">
        <w:t>Permite preencher uma área retangular inteira com o tile selecionado. Útil para criar chão ou paredes rapidamente.</w:t>
      </w:r>
    </w:p>
    <w:p w14:paraId="3292ADE8" w14:textId="2C0690F2" w:rsidR="000578BC" w:rsidRPr="000578BC" w:rsidRDefault="000578BC" w:rsidP="000578BC">
      <w:pPr>
        <w:pStyle w:val="Corpodetexto"/>
      </w:pPr>
      <w:proofErr w:type="spellStart"/>
      <w:r w:rsidRPr="000578BC">
        <w:rPr>
          <w:b/>
          <w:bCs/>
        </w:rPr>
        <w:t>Picker</w:t>
      </w:r>
      <w:proofErr w:type="spellEnd"/>
      <w:r>
        <w:rPr>
          <w:b/>
          <w:bCs/>
        </w:rPr>
        <w:t xml:space="preserve"> </w:t>
      </w:r>
      <w:r w:rsidRPr="000578BC">
        <w:rPr>
          <w:b/>
          <w:bCs/>
        </w:rPr>
        <w:t>(selecionador)</w:t>
      </w:r>
      <w:r>
        <w:rPr>
          <w:b/>
          <w:bCs/>
        </w:rPr>
        <w:t xml:space="preserve">: </w:t>
      </w:r>
      <w:r w:rsidRPr="000578BC">
        <w:t>Serve para capturar um tile já colocado no mapa. Ao clicar em um elemento da cena, ele passa a ser o tile ativo no pincel.</w:t>
      </w:r>
    </w:p>
    <w:p w14:paraId="40267120" w14:textId="365E45FE" w:rsidR="000578BC" w:rsidRPr="000578BC" w:rsidRDefault="000578BC" w:rsidP="000578BC">
      <w:pPr>
        <w:pStyle w:val="Corpodetexto"/>
      </w:pPr>
      <w:proofErr w:type="spellStart"/>
      <w:r w:rsidRPr="000578BC">
        <w:rPr>
          <w:b/>
          <w:bCs/>
        </w:rPr>
        <w:t>Eraser</w:t>
      </w:r>
      <w:proofErr w:type="spellEnd"/>
      <w:r>
        <w:rPr>
          <w:b/>
          <w:bCs/>
        </w:rPr>
        <w:t xml:space="preserve"> </w:t>
      </w:r>
      <w:r w:rsidRPr="000578BC">
        <w:rPr>
          <w:b/>
          <w:bCs/>
        </w:rPr>
        <w:t>(borracha)</w:t>
      </w:r>
      <w:r>
        <w:rPr>
          <w:b/>
          <w:bCs/>
        </w:rPr>
        <w:t xml:space="preserve">: </w:t>
      </w:r>
      <w:r w:rsidRPr="000578BC">
        <w:t>Remove tiles do grid. Basta clicar sobre os elementos para apagá-los.</w:t>
      </w:r>
    </w:p>
    <w:p w14:paraId="1DCEBC48" w14:textId="0E15F573" w:rsidR="000578BC" w:rsidRPr="000578BC" w:rsidRDefault="000578BC" w:rsidP="000578BC">
      <w:pPr>
        <w:pStyle w:val="Corpodetexto"/>
      </w:pPr>
      <w:proofErr w:type="spellStart"/>
      <w:r w:rsidRPr="000578BC">
        <w:rPr>
          <w:b/>
          <w:bCs/>
        </w:rPr>
        <w:t>Fill</w:t>
      </w:r>
      <w:proofErr w:type="spellEnd"/>
      <w:r>
        <w:rPr>
          <w:b/>
          <w:bCs/>
        </w:rPr>
        <w:t xml:space="preserve"> </w:t>
      </w:r>
      <w:r w:rsidRPr="000578BC">
        <w:rPr>
          <w:b/>
          <w:bCs/>
        </w:rPr>
        <w:t>Tool</w:t>
      </w:r>
      <w:r>
        <w:rPr>
          <w:b/>
          <w:bCs/>
        </w:rPr>
        <w:t xml:space="preserve"> </w:t>
      </w:r>
      <w:r w:rsidRPr="000578BC">
        <w:rPr>
          <w:b/>
          <w:bCs/>
        </w:rPr>
        <w:t>(balde)</w:t>
      </w:r>
      <w:r>
        <w:rPr>
          <w:b/>
          <w:bCs/>
        </w:rPr>
        <w:t>:</w:t>
      </w:r>
      <w:r w:rsidRPr="000578BC">
        <w:t>Preenche uma área contínua com base em tiles iguais, semelhante ao balde de tinta de editores de imagem.</w:t>
      </w:r>
    </w:p>
    <w:p w14:paraId="1F19DFF7" w14:textId="49112133" w:rsidR="000578BC" w:rsidRPr="000578BC" w:rsidRDefault="000578BC" w:rsidP="000578BC">
      <w:pPr>
        <w:pStyle w:val="Corpodetexto"/>
      </w:pPr>
      <w:r w:rsidRPr="000578BC">
        <w:rPr>
          <w:b/>
          <w:bCs/>
        </w:rPr>
        <w:t>Move (mover)</w:t>
      </w:r>
      <w:r>
        <w:rPr>
          <w:b/>
          <w:bCs/>
        </w:rPr>
        <w:t xml:space="preserve">: </w:t>
      </w:r>
      <w:r w:rsidRPr="000578BC">
        <w:t>Permite mover tiles já posicionados dentro do grid.</w:t>
      </w:r>
    </w:p>
    <w:p w14:paraId="3EB1B6FC" w14:textId="054751F1" w:rsidR="000578BC" w:rsidRPr="000578BC" w:rsidRDefault="000578BC" w:rsidP="000578BC">
      <w:pPr>
        <w:pStyle w:val="Corpodetexto"/>
      </w:pPr>
      <w:proofErr w:type="spellStart"/>
      <w:r w:rsidRPr="000578BC">
        <w:rPr>
          <w:b/>
          <w:bCs/>
        </w:rPr>
        <w:t>Rotate</w:t>
      </w:r>
      <w:proofErr w:type="spellEnd"/>
      <w:r w:rsidRPr="000578BC">
        <w:rPr>
          <w:b/>
          <w:bCs/>
        </w:rPr>
        <w:t xml:space="preserve"> (rotação)</w:t>
      </w:r>
      <w:r>
        <w:rPr>
          <w:b/>
          <w:bCs/>
        </w:rPr>
        <w:t xml:space="preserve">: </w:t>
      </w:r>
      <w:r w:rsidRPr="000578BC">
        <w:t>Gira o tile selecionado antes de aplicá-lo no mapa.</w:t>
      </w:r>
    </w:p>
    <w:p w14:paraId="42C5BA7D" w14:textId="45749AED" w:rsidR="000578BC" w:rsidRPr="000578BC" w:rsidRDefault="000578BC" w:rsidP="000578BC">
      <w:pPr>
        <w:pStyle w:val="Corpodetexto"/>
      </w:pPr>
      <w:r w:rsidRPr="000578BC">
        <w:rPr>
          <w:b/>
          <w:bCs/>
        </w:rPr>
        <w:t>Flip (espelhamento)</w:t>
      </w:r>
      <w:r>
        <w:rPr>
          <w:b/>
          <w:bCs/>
        </w:rPr>
        <w:t xml:space="preserve">: </w:t>
      </w:r>
      <w:r w:rsidRPr="000578BC">
        <w:t>Espelha o tile horizontal ou verticalmente, útil para variar elementos sem precisar de novos sprites.</w:t>
      </w:r>
    </w:p>
    <w:p w14:paraId="31E88F94" w14:textId="77777777" w:rsidR="000578BC" w:rsidRDefault="000578BC" w:rsidP="000578BC">
      <w:pPr>
        <w:pStyle w:val="Corpodetexto"/>
      </w:pPr>
      <w:r w:rsidRPr="000578BC">
        <w:rPr>
          <w:b/>
          <w:bCs/>
        </w:rPr>
        <w:t xml:space="preserve">Grid/Active Tilemap (campo com nome, </w:t>
      </w:r>
      <w:proofErr w:type="spellStart"/>
      <w:r w:rsidRPr="000578BC">
        <w:rPr>
          <w:b/>
          <w:bCs/>
        </w:rPr>
        <w:t>ex</w:t>
      </w:r>
      <w:proofErr w:type="spellEnd"/>
      <w:r w:rsidRPr="000578BC">
        <w:rPr>
          <w:b/>
          <w:bCs/>
        </w:rPr>
        <w:t xml:space="preserve">: </w:t>
      </w:r>
      <w:proofErr w:type="spellStart"/>
      <w:r w:rsidRPr="000578BC">
        <w:rPr>
          <w:b/>
          <w:bCs/>
        </w:rPr>
        <w:t>Tilemap_Foreground</w:t>
      </w:r>
      <w:proofErr w:type="spellEnd"/>
      <w:r w:rsidRPr="000578BC">
        <w:rPr>
          <w:b/>
          <w:bCs/>
        </w:rPr>
        <w:t>)</w:t>
      </w:r>
      <w:r>
        <w:rPr>
          <w:b/>
          <w:bCs/>
        </w:rPr>
        <w:t xml:space="preserve">: </w:t>
      </w:r>
      <w:r w:rsidRPr="000578BC">
        <w:t xml:space="preserve">Define em qual tilemap você está pintando. Isso é importante porque você criou múltiplas camadas como Ground, Wall e </w:t>
      </w:r>
      <w:proofErr w:type="spellStart"/>
      <w:r w:rsidRPr="000578BC">
        <w:t>Foreground</w:t>
      </w:r>
      <w:proofErr w:type="spellEnd"/>
      <w:r w:rsidRPr="000578BC">
        <w:t>.</w:t>
      </w:r>
      <w:r>
        <w:t xml:space="preserve"> </w:t>
      </w:r>
    </w:p>
    <w:p w14:paraId="1B53CCDC" w14:textId="77777777" w:rsidR="00053A3C" w:rsidRDefault="000578BC" w:rsidP="00053A3C">
      <w:pPr>
        <w:pStyle w:val="Corpodetexto"/>
      </w:pPr>
      <w:r w:rsidRPr="000578BC">
        <w:lastRenderedPageBreak/>
        <w:t xml:space="preserve">Essas ferramentas são o núcleo da construção do cenário. Dominar principalmente o </w:t>
      </w:r>
      <w:proofErr w:type="spellStart"/>
      <w:r w:rsidRPr="000578BC">
        <w:t>Brush</w:t>
      </w:r>
      <w:proofErr w:type="spellEnd"/>
      <w:r w:rsidRPr="000578BC">
        <w:t xml:space="preserve">, Box </w:t>
      </w:r>
      <w:proofErr w:type="spellStart"/>
      <w:r w:rsidRPr="000578BC">
        <w:t>Fill</w:t>
      </w:r>
      <w:proofErr w:type="spellEnd"/>
      <w:r w:rsidRPr="000578BC">
        <w:t xml:space="preserve"> e o uso de camadas já </w:t>
      </w:r>
      <w:r w:rsidRPr="000578BC">
        <w:t>resolve</w:t>
      </w:r>
      <w:r>
        <w:t>m</w:t>
      </w:r>
      <w:r w:rsidRPr="000578BC">
        <w:t xml:space="preserve"> a maior parte do fluxo de criação de mapas.</w:t>
      </w:r>
      <w:r w:rsidR="00053A3C">
        <w:t xml:space="preserve"> </w:t>
      </w:r>
    </w:p>
    <w:p w14:paraId="48F5204B" w14:textId="77777777" w:rsidR="00053A3C" w:rsidRDefault="00053A3C" w:rsidP="00053A3C">
      <w:pPr>
        <w:pStyle w:val="Corpodetexto"/>
        <w:ind w:firstLine="0"/>
      </w:pPr>
    </w:p>
    <w:p w14:paraId="751A789E" w14:textId="77777777" w:rsidR="00053A3C" w:rsidRDefault="002F2A3E" w:rsidP="00053A3C">
      <w:pPr>
        <w:pStyle w:val="Corpodetexto"/>
        <w:ind w:firstLine="0"/>
        <w:rPr>
          <w:rFonts w:eastAsia="Times New Roman"/>
          <w:b/>
          <w:bCs/>
          <w:iCs/>
          <w:szCs w:val="28"/>
        </w:rPr>
      </w:pPr>
      <w:r w:rsidRPr="002F2A3E">
        <w:rPr>
          <w:rFonts w:eastAsia="Times New Roman"/>
          <w:b/>
          <w:bCs/>
          <w:iCs/>
          <w:szCs w:val="28"/>
        </w:rPr>
        <w:t>1.</w:t>
      </w:r>
      <w:r>
        <w:rPr>
          <w:rFonts w:eastAsia="Times New Roman"/>
          <w:b/>
          <w:bCs/>
          <w:iCs/>
          <w:szCs w:val="28"/>
        </w:rPr>
        <w:t>4</w:t>
      </w:r>
      <w:r w:rsidRPr="002F2A3E">
        <w:rPr>
          <w:rFonts w:eastAsia="Times New Roman"/>
          <w:b/>
          <w:bCs/>
          <w:iCs/>
          <w:szCs w:val="28"/>
        </w:rPr>
        <w:t xml:space="preserve"> </w:t>
      </w:r>
      <w:r>
        <w:rPr>
          <w:rFonts w:eastAsia="Times New Roman"/>
          <w:b/>
          <w:bCs/>
          <w:iCs/>
          <w:szCs w:val="28"/>
        </w:rPr>
        <w:t xml:space="preserve">Criando </w:t>
      </w:r>
      <w:r w:rsidRPr="002F2A3E">
        <w:rPr>
          <w:rFonts w:eastAsia="Times New Roman"/>
          <w:b/>
          <w:bCs/>
          <w:iCs/>
          <w:szCs w:val="28"/>
        </w:rPr>
        <w:t>o mapa com tilemap</w:t>
      </w:r>
    </w:p>
    <w:p w14:paraId="4C5F9C09" w14:textId="2A0DF91C" w:rsidR="00957234" w:rsidRDefault="002F2A3E" w:rsidP="00053A3C">
      <w:pPr>
        <w:pStyle w:val="Corpodetexto"/>
        <w:ind w:firstLine="0"/>
      </w:pPr>
      <w:r>
        <w:rPr>
          <w:b/>
          <w:bCs/>
          <w:caps/>
        </w:rPr>
        <w:tab/>
      </w:r>
      <w:r w:rsidRPr="002F2A3E">
        <w:t>Vamos agora criar</w:t>
      </w:r>
    </w:p>
    <w:p w14:paraId="7E8A0A00" w14:textId="77777777" w:rsidR="00957234" w:rsidRDefault="00957234" w:rsidP="00957234">
      <w:pPr>
        <w:pStyle w:val="Ttulo1"/>
      </w:pPr>
    </w:p>
    <w:p w14:paraId="084687F8" w14:textId="77777777" w:rsidR="00C62E84" w:rsidRDefault="00C62E84" w:rsidP="00957234">
      <w:pPr>
        <w:pStyle w:val="Ttulo1"/>
      </w:pPr>
    </w:p>
    <w:p w14:paraId="2C63E2DC" w14:textId="77777777" w:rsidR="00C62E84" w:rsidRDefault="00C62E84" w:rsidP="00957234">
      <w:pPr>
        <w:pStyle w:val="Ttulo1"/>
      </w:pPr>
    </w:p>
    <w:p w14:paraId="7CB419AD" w14:textId="77777777" w:rsidR="00C62E84" w:rsidRDefault="00C62E84" w:rsidP="00957234">
      <w:pPr>
        <w:pStyle w:val="Ttulo1"/>
      </w:pPr>
    </w:p>
    <w:p w14:paraId="42E20510" w14:textId="77777777" w:rsidR="00C62E84" w:rsidRDefault="00C62E84" w:rsidP="00957234">
      <w:pPr>
        <w:pStyle w:val="Ttulo1"/>
      </w:pPr>
    </w:p>
    <w:p w14:paraId="4FCEC13A" w14:textId="77777777" w:rsidR="00C62E84" w:rsidRDefault="00C62E84" w:rsidP="00957234">
      <w:pPr>
        <w:pStyle w:val="Ttulo1"/>
      </w:pPr>
    </w:p>
    <w:p w14:paraId="71CA21E2" w14:textId="77777777" w:rsidR="00C62E84" w:rsidRDefault="00C62E84" w:rsidP="00957234">
      <w:pPr>
        <w:pStyle w:val="Ttulo1"/>
      </w:pPr>
    </w:p>
    <w:p w14:paraId="1E21B3BF" w14:textId="77777777" w:rsidR="00C62E84" w:rsidRDefault="00C62E84" w:rsidP="00957234">
      <w:pPr>
        <w:pStyle w:val="Ttulo1"/>
      </w:pPr>
    </w:p>
    <w:p w14:paraId="31BFC78B" w14:textId="77777777" w:rsidR="00C62E84" w:rsidRDefault="00C62E84" w:rsidP="00957234">
      <w:pPr>
        <w:pStyle w:val="Ttulo1"/>
      </w:pPr>
    </w:p>
    <w:p w14:paraId="157160DD" w14:textId="77777777" w:rsidR="00C62E84" w:rsidRDefault="00C62E84" w:rsidP="00957234">
      <w:pPr>
        <w:pStyle w:val="Ttulo1"/>
      </w:pPr>
    </w:p>
    <w:p w14:paraId="746B3878" w14:textId="77777777" w:rsidR="00C62E84" w:rsidRDefault="00C62E84" w:rsidP="00957234">
      <w:pPr>
        <w:pStyle w:val="Ttulo1"/>
      </w:pPr>
    </w:p>
    <w:p w14:paraId="68663D25" w14:textId="77777777" w:rsidR="00C62E84" w:rsidRDefault="00C62E84" w:rsidP="00957234">
      <w:pPr>
        <w:pStyle w:val="Ttulo1"/>
      </w:pPr>
    </w:p>
    <w:p w14:paraId="2693DDF8" w14:textId="77777777" w:rsidR="00C62E84" w:rsidRDefault="00C62E84" w:rsidP="00957234">
      <w:pPr>
        <w:pStyle w:val="Ttulo1"/>
      </w:pPr>
    </w:p>
    <w:p w14:paraId="3F8DE451" w14:textId="77777777" w:rsidR="00C62E84" w:rsidRDefault="00C62E84" w:rsidP="00957234">
      <w:pPr>
        <w:pStyle w:val="Ttulo1"/>
      </w:pPr>
    </w:p>
    <w:p w14:paraId="6B6F5B24" w14:textId="77777777" w:rsidR="00C62E84" w:rsidRDefault="00C62E84" w:rsidP="00957234">
      <w:pPr>
        <w:pStyle w:val="Ttulo1"/>
      </w:pPr>
    </w:p>
    <w:p w14:paraId="75ED4F3E" w14:textId="417CCA72" w:rsidR="00987BE0" w:rsidRPr="00027BDF" w:rsidRDefault="00C2382B" w:rsidP="00957234">
      <w:pPr>
        <w:pStyle w:val="Ttulo1"/>
      </w:pPr>
      <w:r w:rsidRPr="00027BDF">
        <w:lastRenderedPageBreak/>
        <w:t>REFERÊNCIAS</w:t>
      </w:r>
      <w:bookmarkEnd w:id="2"/>
    </w:p>
    <w:p w14:paraId="2C05E9A6" w14:textId="7352AA3C" w:rsidR="0076599A" w:rsidRPr="00826699" w:rsidRDefault="0076599A" w:rsidP="0076599A">
      <w:pPr>
        <w:pStyle w:val="Bibliografia"/>
        <w:rPr>
          <w:lang w:val="pt-BR"/>
        </w:rPr>
      </w:pPr>
      <w:r w:rsidRPr="00826699">
        <w:rPr>
          <w:lang w:val="pt-BR"/>
        </w:rPr>
        <w:t xml:space="preserve">SOBRENOME, Nome do autor. </w:t>
      </w:r>
      <w:r w:rsidRPr="00826699">
        <w:rPr>
          <w:b/>
          <w:lang w:val="pt-BR"/>
        </w:rPr>
        <w:t>Título do livro.</w:t>
      </w:r>
      <w:r w:rsidRPr="00826699">
        <w:rPr>
          <w:lang w:val="pt-BR"/>
        </w:rPr>
        <w:t xml:space="preserve"> </w:t>
      </w:r>
      <w:r w:rsidR="00F90177">
        <w:rPr>
          <w:lang w:val="pt-BR"/>
        </w:rPr>
        <w:t xml:space="preserve">Edição (se tiver). </w:t>
      </w:r>
      <w:r w:rsidRPr="00826699">
        <w:rPr>
          <w:lang w:val="pt-BR"/>
        </w:rPr>
        <w:t>Local da edição: Editora, ano.</w:t>
      </w:r>
    </w:p>
    <w:p w14:paraId="79E13CF9" w14:textId="28B80161" w:rsidR="0076599A" w:rsidRPr="00826699" w:rsidRDefault="0076599A" w:rsidP="0076599A">
      <w:pPr>
        <w:pStyle w:val="Bibliografia"/>
        <w:rPr>
          <w:lang w:val="pt-BR"/>
        </w:rPr>
      </w:pPr>
      <w:r w:rsidRPr="00826699">
        <w:rPr>
          <w:lang w:val="pt-BR"/>
        </w:rPr>
        <w:t>PUGA, S</w:t>
      </w:r>
      <w:r w:rsidR="001D2B93">
        <w:rPr>
          <w:lang w:val="pt-BR"/>
        </w:rPr>
        <w:t>amuel</w:t>
      </w:r>
      <w:r w:rsidRPr="00826699">
        <w:rPr>
          <w:lang w:val="pt-BR"/>
        </w:rPr>
        <w:t xml:space="preserve">. </w:t>
      </w:r>
      <w:r w:rsidRPr="00826699">
        <w:rPr>
          <w:b/>
          <w:lang w:val="pt-BR"/>
        </w:rPr>
        <w:t>Livro Teste</w:t>
      </w:r>
      <w:r w:rsidRPr="00826699">
        <w:rPr>
          <w:lang w:val="pt-BR"/>
        </w:rPr>
        <w:t xml:space="preserve">. </w:t>
      </w:r>
      <w:r w:rsidR="00F90177">
        <w:rPr>
          <w:lang w:val="pt-BR"/>
        </w:rPr>
        <w:t xml:space="preserve">6ª edição. </w:t>
      </w:r>
      <w:r w:rsidRPr="00826699">
        <w:rPr>
          <w:lang w:val="pt-BR"/>
        </w:rPr>
        <w:t>São Paulo: FIAP, 2016.</w:t>
      </w:r>
    </w:p>
    <w:p w14:paraId="50ED1B16" w14:textId="0B147618" w:rsidR="0076599A" w:rsidRPr="00826699" w:rsidRDefault="0076599A" w:rsidP="0076599A">
      <w:pPr>
        <w:pStyle w:val="Bibliografia"/>
        <w:rPr>
          <w:lang w:val="pt-BR"/>
        </w:rPr>
      </w:pPr>
      <w:r w:rsidRPr="00826699">
        <w:rPr>
          <w:lang w:val="pt-BR"/>
        </w:rPr>
        <w:t>SOBRENOME, Nome d</w:t>
      </w:r>
      <w:r w:rsidR="000B696D">
        <w:rPr>
          <w:lang w:val="pt-BR"/>
        </w:rPr>
        <w:t>o autor</w:t>
      </w:r>
      <w:r w:rsidRPr="00826699">
        <w:rPr>
          <w:lang w:val="pt-BR"/>
        </w:rPr>
        <w:t xml:space="preserve">. </w:t>
      </w:r>
      <w:r w:rsidRPr="00826699">
        <w:rPr>
          <w:b/>
          <w:lang w:val="pt-BR"/>
        </w:rPr>
        <w:t>Título do que foi consultado</w:t>
      </w:r>
      <w:r w:rsidRPr="00826699">
        <w:rPr>
          <w:lang w:val="pt-BR"/>
        </w:rPr>
        <w:t xml:space="preserve">. </w:t>
      </w:r>
      <w:r w:rsidR="000B696D">
        <w:rPr>
          <w:lang w:val="pt-BR"/>
        </w:rPr>
        <w:t>A</w:t>
      </w:r>
      <w:r w:rsidR="005A79AF" w:rsidRPr="00826699">
        <w:rPr>
          <w:lang w:val="pt-BR"/>
        </w:rPr>
        <w:t>no</w:t>
      </w:r>
      <w:r w:rsidRPr="00826699">
        <w:rPr>
          <w:lang w:val="pt-BR"/>
        </w:rPr>
        <w:t xml:space="preserve"> da publicação. Disponível em: &lt;http://www.xxxxxxxxxxxxxxxxxxxx&gt;. Acesso em: dia</w:t>
      </w:r>
      <w:r w:rsidR="000B696D">
        <w:rPr>
          <w:lang w:val="pt-BR"/>
        </w:rPr>
        <w:t xml:space="preserve">, </w:t>
      </w:r>
      <w:r w:rsidRPr="00826699">
        <w:rPr>
          <w:lang w:val="pt-BR"/>
        </w:rPr>
        <w:t>mês</w:t>
      </w:r>
      <w:r w:rsidR="00C235D2">
        <w:rPr>
          <w:lang w:val="pt-BR"/>
        </w:rPr>
        <w:t xml:space="preserve"> abreviado</w:t>
      </w:r>
      <w:r w:rsidRPr="00826699">
        <w:rPr>
          <w:lang w:val="pt-BR"/>
        </w:rPr>
        <w:t xml:space="preserve"> </w:t>
      </w:r>
      <w:r w:rsidR="000B696D">
        <w:rPr>
          <w:lang w:val="pt-BR"/>
        </w:rPr>
        <w:t xml:space="preserve">e </w:t>
      </w:r>
      <w:r w:rsidRPr="00826699">
        <w:rPr>
          <w:lang w:val="pt-BR"/>
        </w:rPr>
        <w:t>ano.</w:t>
      </w:r>
    </w:p>
    <w:p w14:paraId="3334F3EF" w14:textId="77777777" w:rsidR="005A79AF" w:rsidRPr="00826699" w:rsidRDefault="005A79AF" w:rsidP="005A79AF">
      <w:pPr>
        <w:pStyle w:val="Bibliografia"/>
        <w:rPr>
          <w:lang w:val="pt-BR"/>
        </w:rPr>
      </w:pPr>
      <w:r w:rsidRPr="006C4A36">
        <w:rPr>
          <w:lang w:val="pt-BR"/>
        </w:rPr>
        <w:t xml:space="preserve">FIAP. </w:t>
      </w:r>
      <w:r w:rsidRPr="006C4A36">
        <w:rPr>
          <w:b/>
          <w:lang w:val="pt-BR"/>
        </w:rPr>
        <w:t>Como preparar originais</w:t>
      </w:r>
      <w:r w:rsidRPr="006C4A36">
        <w:rPr>
          <w:lang w:val="pt-BR"/>
        </w:rPr>
        <w:t xml:space="preserve">. 2016. Disponível em: &lt;http://www.fiap.com.br&gt;. </w:t>
      </w:r>
      <w:r w:rsidRPr="00826699">
        <w:rPr>
          <w:lang w:val="pt-BR"/>
        </w:rPr>
        <w:t>Acesso em: 12 jul. 2016.</w:t>
      </w:r>
    </w:p>
    <w:p w14:paraId="117EE29B" w14:textId="734B6EAC" w:rsidR="00ED1183" w:rsidRPr="00826699" w:rsidRDefault="00ED1183" w:rsidP="00ED1183">
      <w:pPr>
        <w:pStyle w:val="Bibliografia"/>
        <w:rPr>
          <w:lang w:val="pt-BR"/>
        </w:rPr>
      </w:pPr>
      <w:r w:rsidRPr="00826699">
        <w:rPr>
          <w:lang w:val="pt-BR"/>
        </w:rPr>
        <w:t>SOBRENOME, Nome do autor. Título d</w:t>
      </w:r>
      <w:r w:rsidR="000B696D">
        <w:rPr>
          <w:lang w:val="pt-BR"/>
        </w:rPr>
        <w:t>a matéria</w:t>
      </w:r>
      <w:r w:rsidRPr="00826699">
        <w:rPr>
          <w:lang w:val="pt-BR"/>
        </w:rPr>
        <w:t xml:space="preserve">. </w:t>
      </w:r>
      <w:r w:rsidRPr="00826699">
        <w:rPr>
          <w:b/>
          <w:lang w:val="pt-BR"/>
        </w:rPr>
        <w:t>Nome da revista ou jornal</w:t>
      </w:r>
      <w:r w:rsidRPr="00826699">
        <w:rPr>
          <w:lang w:val="pt-BR"/>
        </w:rPr>
        <w:t>. Edição. Ano.  Disponível em: &lt;http://www.xxxxxxxxxxxxxxxxxxxx&gt;. Acesso em: dia</w:t>
      </w:r>
      <w:r w:rsidR="000B696D">
        <w:rPr>
          <w:lang w:val="pt-BR"/>
        </w:rPr>
        <w:t xml:space="preserve">, </w:t>
      </w:r>
      <w:r w:rsidRPr="00826699">
        <w:rPr>
          <w:lang w:val="pt-BR"/>
        </w:rPr>
        <w:t>mês</w:t>
      </w:r>
      <w:r w:rsidR="00C235D2">
        <w:rPr>
          <w:lang w:val="pt-BR"/>
        </w:rPr>
        <w:t xml:space="preserve"> abreviado</w:t>
      </w:r>
      <w:r w:rsidRPr="00826699">
        <w:rPr>
          <w:lang w:val="pt-BR"/>
        </w:rPr>
        <w:t xml:space="preserve"> </w:t>
      </w:r>
      <w:r w:rsidR="000B696D">
        <w:rPr>
          <w:lang w:val="pt-BR"/>
        </w:rPr>
        <w:t xml:space="preserve">e </w:t>
      </w:r>
      <w:r w:rsidRPr="00826699">
        <w:rPr>
          <w:lang w:val="pt-BR"/>
        </w:rPr>
        <w:t>ano.</w:t>
      </w:r>
    </w:p>
    <w:p w14:paraId="4BC8126C" w14:textId="705872F6" w:rsidR="007E2C7B" w:rsidRPr="00AD6955" w:rsidRDefault="007E2C7B" w:rsidP="007E2C7B">
      <w:pPr>
        <w:pStyle w:val="Bibliografia"/>
        <w:rPr>
          <w:lang w:val="pt-BR"/>
        </w:rPr>
      </w:pPr>
      <w:r w:rsidRPr="00826699">
        <w:rPr>
          <w:lang w:val="pt-BR"/>
        </w:rPr>
        <w:t xml:space="preserve">SOBRENOME, Nome do autor. Título do que foi consultado. </w:t>
      </w:r>
      <w:r w:rsidRPr="00826699">
        <w:rPr>
          <w:b/>
          <w:lang w:val="pt-BR"/>
        </w:rPr>
        <w:t>Nome da revista ou jornal</w:t>
      </w:r>
      <w:r w:rsidRPr="00826699">
        <w:rPr>
          <w:lang w:val="pt-BR"/>
        </w:rPr>
        <w:t xml:space="preserve">. </w:t>
      </w:r>
      <w:r w:rsidR="0034532F">
        <w:rPr>
          <w:lang w:val="pt-BR"/>
        </w:rPr>
        <w:t>Local de publicação</w:t>
      </w:r>
      <w:r w:rsidR="00403F4A" w:rsidRPr="00AD6955">
        <w:rPr>
          <w:lang w:val="pt-BR"/>
        </w:rPr>
        <w:t>,</w:t>
      </w:r>
      <w:r w:rsidRPr="00AD6955">
        <w:rPr>
          <w:lang w:val="pt-BR"/>
        </w:rPr>
        <w:t xml:space="preserve"> p. 00-00</w:t>
      </w:r>
      <w:r w:rsidR="0034532F">
        <w:rPr>
          <w:lang w:val="pt-BR"/>
        </w:rPr>
        <w:t>, ano</w:t>
      </w:r>
      <w:r w:rsidRPr="00AD6955">
        <w:rPr>
          <w:lang w:val="pt-BR"/>
        </w:rPr>
        <w:t>.</w:t>
      </w:r>
    </w:p>
    <w:p w14:paraId="5577A953" w14:textId="3F588274" w:rsidR="00C235D2" w:rsidRPr="00826699" w:rsidRDefault="00C235D2" w:rsidP="00C235D2">
      <w:pPr>
        <w:pStyle w:val="Bibliografia"/>
        <w:rPr>
          <w:lang w:val="pt-BR"/>
        </w:rPr>
      </w:pPr>
      <w:r w:rsidRPr="00AD6955">
        <w:rPr>
          <w:lang w:val="pt-BR"/>
        </w:rPr>
        <w:t xml:space="preserve">NOME do artigo publicado em site. </w:t>
      </w:r>
      <w:r w:rsidRPr="00AD6955">
        <w:rPr>
          <w:b/>
          <w:lang w:val="pt-BR"/>
        </w:rPr>
        <w:t>Nome do site</w:t>
      </w:r>
      <w:r w:rsidRPr="00AD6955">
        <w:rPr>
          <w:lang w:val="pt-BR"/>
        </w:rPr>
        <w:t xml:space="preserve">. Data de publicação do artigo/matéria.  </w:t>
      </w:r>
      <w:r w:rsidRPr="00826699">
        <w:rPr>
          <w:lang w:val="pt-BR"/>
        </w:rPr>
        <w:t>Disponível em: &lt;http://www.xxxxxxxxxxxxxxxxxxxx&gt;. Acesso em: dia</w:t>
      </w:r>
      <w:r w:rsidR="0034532F">
        <w:rPr>
          <w:lang w:val="pt-BR"/>
        </w:rPr>
        <w:t>,</w:t>
      </w:r>
      <w:r w:rsidRPr="00826699">
        <w:rPr>
          <w:lang w:val="pt-BR"/>
        </w:rPr>
        <w:t xml:space="preserve"> mês </w:t>
      </w:r>
      <w:r>
        <w:rPr>
          <w:lang w:val="pt-BR"/>
        </w:rPr>
        <w:t xml:space="preserve">abreviado </w:t>
      </w:r>
      <w:r w:rsidR="0034532F">
        <w:rPr>
          <w:lang w:val="pt-BR"/>
        </w:rPr>
        <w:t xml:space="preserve">e </w:t>
      </w:r>
      <w:r w:rsidRPr="00826699">
        <w:rPr>
          <w:lang w:val="pt-BR"/>
        </w:rPr>
        <w:t>ano.</w:t>
      </w:r>
    </w:p>
    <w:p w14:paraId="6AA7CB2A" w14:textId="77777777" w:rsidR="00ED1183" w:rsidRPr="00AD6955" w:rsidRDefault="00ED1183" w:rsidP="00ED1183">
      <w:pPr>
        <w:pStyle w:val="Bibliografia"/>
        <w:rPr>
          <w:lang w:val="pt-BR"/>
        </w:rPr>
      </w:pPr>
    </w:p>
    <w:p w14:paraId="4229E752" w14:textId="77777777" w:rsidR="0076599A" w:rsidRPr="00AD6955" w:rsidRDefault="0076599A" w:rsidP="00ED1183">
      <w:pPr>
        <w:pStyle w:val="Bibliografia"/>
        <w:rPr>
          <w:lang w:val="pt-BR"/>
        </w:rPr>
      </w:pPr>
    </w:p>
    <w:p w14:paraId="5C9BFF31" w14:textId="77777777" w:rsidR="0076599A" w:rsidRPr="00AD6955" w:rsidRDefault="0076599A" w:rsidP="00ED1183">
      <w:pPr>
        <w:pStyle w:val="Bibliografia"/>
        <w:rPr>
          <w:lang w:val="pt-BR"/>
        </w:rPr>
      </w:pPr>
    </w:p>
    <w:p w14:paraId="6799E2CD" w14:textId="77777777" w:rsidR="0076599A" w:rsidRPr="00AD6955" w:rsidRDefault="0076599A" w:rsidP="0076599A">
      <w:pPr>
        <w:pStyle w:val="Bibliografia"/>
        <w:rPr>
          <w:lang w:val="pt-BR"/>
        </w:rPr>
      </w:pPr>
    </w:p>
    <w:p w14:paraId="159EB0CF" w14:textId="77777777" w:rsidR="0076599A" w:rsidRPr="00AD6955" w:rsidRDefault="0076599A" w:rsidP="0076599A">
      <w:pPr>
        <w:pStyle w:val="Bibliografia"/>
        <w:rPr>
          <w:lang w:val="pt-BR"/>
        </w:rPr>
      </w:pPr>
    </w:p>
    <w:p w14:paraId="03F1C2FB" w14:textId="77777777" w:rsidR="0076599A" w:rsidRPr="00AD6955" w:rsidRDefault="0076599A" w:rsidP="0076599A">
      <w:pPr>
        <w:pStyle w:val="Bibliografia"/>
        <w:rPr>
          <w:lang w:val="pt-BR"/>
        </w:rPr>
      </w:pPr>
    </w:p>
    <w:p w14:paraId="6CD1B920" w14:textId="77777777" w:rsidR="0076599A" w:rsidRPr="00AD6955" w:rsidRDefault="0076599A" w:rsidP="0076599A">
      <w:pPr>
        <w:pStyle w:val="Bibliografia"/>
        <w:rPr>
          <w:lang w:val="pt-BR"/>
        </w:rPr>
      </w:pPr>
    </w:p>
    <w:p w14:paraId="44B7E554" w14:textId="77777777" w:rsidR="0076599A" w:rsidRPr="00AD6955" w:rsidRDefault="0076599A" w:rsidP="0076599A">
      <w:pPr>
        <w:pStyle w:val="Bibliografia"/>
        <w:rPr>
          <w:lang w:val="pt-BR"/>
        </w:rPr>
      </w:pPr>
    </w:p>
    <w:p w14:paraId="5DE5A626" w14:textId="77777777" w:rsidR="0076599A" w:rsidRPr="00AD6955" w:rsidRDefault="0076599A" w:rsidP="0076599A">
      <w:pPr>
        <w:pStyle w:val="Bibliografia"/>
        <w:rPr>
          <w:lang w:val="pt-BR"/>
        </w:rPr>
      </w:pPr>
    </w:p>
    <w:p w14:paraId="4E23E974" w14:textId="77777777" w:rsidR="0076599A" w:rsidRPr="00AD6955" w:rsidRDefault="0076599A" w:rsidP="0076599A">
      <w:pPr>
        <w:pStyle w:val="Bibliografia"/>
        <w:rPr>
          <w:lang w:val="pt-BR"/>
        </w:rPr>
      </w:pPr>
    </w:p>
    <w:p w14:paraId="6EFCB9F2" w14:textId="6FC07F0F" w:rsidR="00A36C8B" w:rsidRPr="00B118A1" w:rsidRDefault="00A36C8B" w:rsidP="00957234">
      <w:pPr>
        <w:pStyle w:val="Ttulo1"/>
      </w:pPr>
      <w:bookmarkStart w:id="3" w:name="_Toc150257046"/>
      <w:r w:rsidRPr="00B118A1">
        <w:lastRenderedPageBreak/>
        <w:t>GLOSSÁRIO</w:t>
      </w:r>
      <w:bookmarkEnd w:id="3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978"/>
        <w:gridCol w:w="5083"/>
      </w:tblGrid>
      <w:tr w:rsidR="00A36C8B" w14:paraId="7FDCFA7F" w14:textId="77777777" w:rsidTr="00B118A1">
        <w:tc>
          <w:tcPr>
            <w:tcW w:w="2195" w:type="pct"/>
            <w:vAlign w:val="center"/>
          </w:tcPr>
          <w:p w14:paraId="707679B7" w14:textId="77777777" w:rsidR="00A36C8B" w:rsidRDefault="00A36C8B" w:rsidP="00B118A1">
            <w:pPr>
              <w:spacing w:before="120"/>
              <w:ind w:firstLine="0"/>
              <w:jc w:val="left"/>
              <w:rPr>
                <w:b/>
              </w:rPr>
            </w:pPr>
            <w:r w:rsidRPr="00AB2BE5">
              <w:rPr>
                <w:b/>
              </w:rPr>
              <w:t>Termo</w:t>
            </w:r>
          </w:p>
        </w:tc>
        <w:tc>
          <w:tcPr>
            <w:tcW w:w="2805" w:type="pct"/>
            <w:vAlign w:val="center"/>
          </w:tcPr>
          <w:p w14:paraId="0C28449D" w14:textId="77777777" w:rsidR="00A36C8B" w:rsidRDefault="00ED1183" w:rsidP="00ED1183">
            <w:pPr>
              <w:spacing w:before="120"/>
              <w:ind w:firstLine="0"/>
              <w:jc w:val="left"/>
              <w:rPr>
                <w:b/>
              </w:rPr>
            </w:pPr>
            <w:r>
              <w:t>E</w:t>
            </w:r>
            <w:r w:rsidR="00A36C8B">
              <w:t>xplicação.</w:t>
            </w:r>
          </w:p>
        </w:tc>
      </w:tr>
      <w:tr w:rsidR="00A36C8B" w14:paraId="39851C58" w14:textId="77777777" w:rsidTr="00B118A1">
        <w:trPr>
          <w:trHeight w:val="399"/>
        </w:trPr>
        <w:tc>
          <w:tcPr>
            <w:tcW w:w="2195" w:type="pct"/>
            <w:vAlign w:val="center"/>
          </w:tcPr>
          <w:p w14:paraId="5B82D491" w14:textId="77777777" w:rsidR="00A36C8B" w:rsidRPr="005D7910" w:rsidRDefault="00A36C8B" w:rsidP="00B118A1">
            <w:pPr>
              <w:spacing w:before="120"/>
              <w:ind w:firstLine="0"/>
              <w:jc w:val="left"/>
            </w:pPr>
            <w:r>
              <w:rPr>
                <w:b/>
              </w:rPr>
              <w:t>Termo</w:t>
            </w:r>
            <w:r>
              <w:t xml:space="preserve"> </w:t>
            </w:r>
          </w:p>
        </w:tc>
        <w:tc>
          <w:tcPr>
            <w:tcW w:w="2805" w:type="pct"/>
            <w:vAlign w:val="center"/>
          </w:tcPr>
          <w:p w14:paraId="4521B763" w14:textId="77777777" w:rsidR="00A36C8B" w:rsidRDefault="00ED1183" w:rsidP="00B118A1">
            <w:pPr>
              <w:spacing w:before="120"/>
              <w:ind w:firstLine="0"/>
              <w:jc w:val="left"/>
              <w:rPr>
                <w:b/>
              </w:rPr>
            </w:pPr>
            <w:r>
              <w:t>E</w:t>
            </w:r>
            <w:r w:rsidR="00A36C8B">
              <w:t>xplicação.</w:t>
            </w:r>
          </w:p>
        </w:tc>
      </w:tr>
    </w:tbl>
    <w:p w14:paraId="429D2B78" w14:textId="77777777" w:rsidR="00A36C8B" w:rsidRDefault="00A36C8B" w:rsidP="00A36C8B">
      <w:pPr>
        <w:spacing w:after="160" w:line="259" w:lineRule="auto"/>
        <w:ind w:firstLine="0"/>
        <w:jc w:val="left"/>
        <w:rPr>
          <w:rFonts w:cs="Calibri"/>
          <w:lang w:eastAsia="ar-SA"/>
        </w:rPr>
      </w:pPr>
    </w:p>
    <w:p w14:paraId="229969B8" w14:textId="77777777" w:rsidR="00987BE0" w:rsidRDefault="00987BE0" w:rsidP="00987BE0"/>
    <w:sectPr w:rsidR="00987BE0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8C0B2" w14:textId="77777777" w:rsidR="00675406" w:rsidRDefault="00675406" w:rsidP="00987BE0">
      <w:pPr>
        <w:spacing w:after="0" w:line="240" w:lineRule="auto"/>
      </w:pPr>
      <w:r>
        <w:separator/>
      </w:r>
    </w:p>
  </w:endnote>
  <w:endnote w:type="continuationSeparator" w:id="0">
    <w:p w14:paraId="3DF841B6" w14:textId="77777777" w:rsidR="00675406" w:rsidRDefault="00675406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D3F78" w14:textId="77777777" w:rsidR="00675406" w:rsidRDefault="00675406" w:rsidP="00987BE0">
      <w:pPr>
        <w:spacing w:after="0" w:line="240" w:lineRule="auto"/>
      </w:pPr>
      <w:r>
        <w:separator/>
      </w:r>
    </w:p>
  </w:footnote>
  <w:footnote w:type="continuationSeparator" w:id="0">
    <w:p w14:paraId="3A70E75B" w14:textId="77777777" w:rsidR="00675406" w:rsidRDefault="00675406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97" w14:textId="28548EBE" w:rsidR="005A5743" w:rsidRDefault="005A5743" w:rsidP="00D563AE">
    <w:pPr>
      <w:pStyle w:val="Cabealho"/>
      <w:tabs>
        <w:tab w:val="clear" w:pos="8504"/>
        <w:tab w:val="right" w:pos="9072"/>
      </w:tabs>
      <w:ind w:firstLine="0"/>
    </w:pPr>
    <w:r>
      <w:ptab w:relativeTo="margin" w:alignment="right" w:leader="none"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13</w:t>
    </w:r>
    <w:r>
      <w:fldChar w:fldCharType="end"/>
    </w:r>
  </w:p>
  <w:p w14:paraId="1DDB0F20" w14:textId="77777777" w:rsidR="005A5743" w:rsidRDefault="005A5743" w:rsidP="00AD2B71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8AD5BB0"/>
    <w:multiLevelType w:val="hybridMultilevel"/>
    <w:tmpl w:val="92206F0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4" w15:restartNumberingAfterBreak="0">
    <w:nsid w:val="45132E61"/>
    <w:multiLevelType w:val="hybridMultilevel"/>
    <w:tmpl w:val="F8965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B05BC"/>
    <w:multiLevelType w:val="multilevel"/>
    <w:tmpl w:val="5F2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390465806">
    <w:abstractNumId w:val="0"/>
  </w:num>
  <w:num w:numId="2" w16cid:durableId="2034184672">
    <w:abstractNumId w:val="2"/>
  </w:num>
  <w:num w:numId="3" w16cid:durableId="86116756">
    <w:abstractNumId w:val="6"/>
  </w:num>
  <w:num w:numId="4" w16cid:durableId="912473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605888">
    <w:abstractNumId w:val="2"/>
  </w:num>
  <w:num w:numId="6" w16cid:durableId="713702357">
    <w:abstractNumId w:val="2"/>
  </w:num>
  <w:num w:numId="7" w16cid:durableId="332342792">
    <w:abstractNumId w:val="2"/>
  </w:num>
  <w:num w:numId="8" w16cid:durableId="799423263">
    <w:abstractNumId w:val="2"/>
  </w:num>
  <w:num w:numId="9" w16cid:durableId="697588876">
    <w:abstractNumId w:val="2"/>
  </w:num>
  <w:num w:numId="10" w16cid:durableId="330989241">
    <w:abstractNumId w:val="0"/>
  </w:num>
  <w:num w:numId="11" w16cid:durableId="1070036785">
    <w:abstractNumId w:val="3"/>
  </w:num>
  <w:num w:numId="12" w16cid:durableId="1240212426">
    <w:abstractNumId w:val="4"/>
  </w:num>
  <w:num w:numId="13" w16cid:durableId="1514611276">
    <w:abstractNumId w:val="5"/>
  </w:num>
  <w:num w:numId="14" w16cid:durableId="452095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4F53"/>
    <w:rsid w:val="00011C3E"/>
    <w:rsid w:val="00027BDF"/>
    <w:rsid w:val="00040B44"/>
    <w:rsid w:val="00053A3C"/>
    <w:rsid w:val="000578BC"/>
    <w:rsid w:val="000704EF"/>
    <w:rsid w:val="00072A6C"/>
    <w:rsid w:val="000809BC"/>
    <w:rsid w:val="00097CA8"/>
    <w:rsid w:val="000B696D"/>
    <w:rsid w:val="000D2801"/>
    <w:rsid w:val="000E7E87"/>
    <w:rsid w:val="000F0E4E"/>
    <w:rsid w:val="001509ED"/>
    <w:rsid w:val="001616AE"/>
    <w:rsid w:val="00193EA0"/>
    <w:rsid w:val="001C5EE2"/>
    <w:rsid w:val="001D2B93"/>
    <w:rsid w:val="0022051C"/>
    <w:rsid w:val="00282A81"/>
    <w:rsid w:val="002A3C38"/>
    <w:rsid w:val="002B2A76"/>
    <w:rsid w:val="002D78F8"/>
    <w:rsid w:val="002E2864"/>
    <w:rsid w:val="002E35AE"/>
    <w:rsid w:val="002F0512"/>
    <w:rsid w:val="002F2A3E"/>
    <w:rsid w:val="00302087"/>
    <w:rsid w:val="00311884"/>
    <w:rsid w:val="00316877"/>
    <w:rsid w:val="00316B13"/>
    <w:rsid w:val="00340843"/>
    <w:rsid w:val="0034532F"/>
    <w:rsid w:val="00347CAE"/>
    <w:rsid w:val="00390223"/>
    <w:rsid w:val="00396E75"/>
    <w:rsid w:val="003A1906"/>
    <w:rsid w:val="003C1CD1"/>
    <w:rsid w:val="003F24B1"/>
    <w:rsid w:val="00403F4A"/>
    <w:rsid w:val="0047478F"/>
    <w:rsid w:val="0049385F"/>
    <w:rsid w:val="004A6455"/>
    <w:rsid w:val="004C39C2"/>
    <w:rsid w:val="004E69E6"/>
    <w:rsid w:val="004F6275"/>
    <w:rsid w:val="00500EDB"/>
    <w:rsid w:val="00523CFF"/>
    <w:rsid w:val="00550C9A"/>
    <w:rsid w:val="005522A5"/>
    <w:rsid w:val="005523BB"/>
    <w:rsid w:val="00556B5B"/>
    <w:rsid w:val="0056481D"/>
    <w:rsid w:val="00565D02"/>
    <w:rsid w:val="00584C13"/>
    <w:rsid w:val="00591097"/>
    <w:rsid w:val="00592692"/>
    <w:rsid w:val="005A5743"/>
    <w:rsid w:val="005A79AF"/>
    <w:rsid w:val="005C31B4"/>
    <w:rsid w:val="005D7910"/>
    <w:rsid w:val="00605BAF"/>
    <w:rsid w:val="00606528"/>
    <w:rsid w:val="0063036A"/>
    <w:rsid w:val="0064602B"/>
    <w:rsid w:val="00670CAD"/>
    <w:rsid w:val="00675406"/>
    <w:rsid w:val="006756EA"/>
    <w:rsid w:val="00681D05"/>
    <w:rsid w:val="006C4A36"/>
    <w:rsid w:val="00732060"/>
    <w:rsid w:val="00740497"/>
    <w:rsid w:val="0074256C"/>
    <w:rsid w:val="007540CC"/>
    <w:rsid w:val="007654DF"/>
    <w:rsid w:val="0076599A"/>
    <w:rsid w:val="007C1B2F"/>
    <w:rsid w:val="007E2C7B"/>
    <w:rsid w:val="008236DB"/>
    <w:rsid w:val="00826699"/>
    <w:rsid w:val="00843022"/>
    <w:rsid w:val="008616DC"/>
    <w:rsid w:val="00882BE7"/>
    <w:rsid w:val="008C19F2"/>
    <w:rsid w:val="008C4F0C"/>
    <w:rsid w:val="008D0B93"/>
    <w:rsid w:val="008D10FB"/>
    <w:rsid w:val="009021B2"/>
    <w:rsid w:val="0091487C"/>
    <w:rsid w:val="009200CB"/>
    <w:rsid w:val="00957234"/>
    <w:rsid w:val="00987BE0"/>
    <w:rsid w:val="009A56A4"/>
    <w:rsid w:val="009E11C2"/>
    <w:rsid w:val="00A14423"/>
    <w:rsid w:val="00A36C8B"/>
    <w:rsid w:val="00A64FC6"/>
    <w:rsid w:val="00AA1DC1"/>
    <w:rsid w:val="00AB2BE5"/>
    <w:rsid w:val="00AD2100"/>
    <w:rsid w:val="00AD2B71"/>
    <w:rsid w:val="00AD6955"/>
    <w:rsid w:val="00B010AF"/>
    <w:rsid w:val="00B118A1"/>
    <w:rsid w:val="00B12C1B"/>
    <w:rsid w:val="00B7075C"/>
    <w:rsid w:val="00BC46F3"/>
    <w:rsid w:val="00BD58EB"/>
    <w:rsid w:val="00BD6233"/>
    <w:rsid w:val="00C036D1"/>
    <w:rsid w:val="00C235D2"/>
    <w:rsid w:val="00C2382B"/>
    <w:rsid w:val="00C62E84"/>
    <w:rsid w:val="00C6681E"/>
    <w:rsid w:val="00C70E99"/>
    <w:rsid w:val="00C73210"/>
    <w:rsid w:val="00C87BC9"/>
    <w:rsid w:val="00CA2C3A"/>
    <w:rsid w:val="00CB526C"/>
    <w:rsid w:val="00CB736F"/>
    <w:rsid w:val="00CC7283"/>
    <w:rsid w:val="00D563AE"/>
    <w:rsid w:val="00D70546"/>
    <w:rsid w:val="00DB65E4"/>
    <w:rsid w:val="00DC7D9B"/>
    <w:rsid w:val="00E25456"/>
    <w:rsid w:val="00E36822"/>
    <w:rsid w:val="00E55D5C"/>
    <w:rsid w:val="00EA1FE1"/>
    <w:rsid w:val="00ED1183"/>
    <w:rsid w:val="00ED6A41"/>
    <w:rsid w:val="00EF05F1"/>
    <w:rsid w:val="00F25003"/>
    <w:rsid w:val="00F47DD2"/>
    <w:rsid w:val="00F643C9"/>
    <w:rsid w:val="00F90177"/>
    <w:rsid w:val="00F977BB"/>
    <w:rsid w:val="00FA626F"/>
    <w:rsid w:val="00FC55DB"/>
    <w:rsid w:val="00FD1D18"/>
    <w:rsid w:val="00FE5D67"/>
    <w:rsid w:val="00FF0BE1"/>
    <w:rsid w:val="03048A42"/>
    <w:rsid w:val="4BB16D48"/>
    <w:rsid w:val="5D9E6B9D"/>
    <w:rsid w:val="6787E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18D73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2F2A3E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957234"/>
    <w:pPr>
      <w:keepNext/>
      <w:tabs>
        <w:tab w:val="left" w:pos="426"/>
      </w:tabs>
      <w:spacing w:after="480" w:line="360" w:lineRule="auto"/>
      <w:jc w:val="center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F643C9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b/>
      <w:bCs/>
      <w:iCs/>
      <w:sz w:val="24"/>
      <w:szCs w:val="28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57234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F643C9"/>
    <w:rPr>
      <w:rFonts w:ascii="Arial" w:eastAsia="Times New Roman" w:hAnsi="Arial"/>
      <w:b/>
      <w:bCs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qFormat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ocaptulo">
    <w:name w:val="Título do capítulo"/>
    <w:basedOn w:val="Normal"/>
    <w:link w:val="TtulodocaptuloChar"/>
    <w:qFormat/>
    <w:rsid w:val="000F0E4E"/>
    <w:pPr>
      <w:spacing w:after="160"/>
      <w:jc w:val="left"/>
    </w:pPr>
    <w:rPr>
      <w:b/>
      <w:caps/>
      <w:sz w:val="28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ocaptuloChar">
    <w:name w:val="Título do capítulo Char"/>
    <w:link w:val="Ttulodocaptulo"/>
    <w:rsid w:val="000F0E4E"/>
    <w:rPr>
      <w:rFonts w:ascii="Arial" w:hAnsi="Arial"/>
      <w:b/>
      <w:caps/>
      <w:sz w:val="28"/>
    </w:rPr>
  </w:style>
  <w:style w:type="paragraph" w:customStyle="1" w:styleId="SubTtulo-AutoreVerso">
    <w:name w:val="SubTítulo - Autor e Versão"/>
    <w:link w:val="SubTtulo-AutoreVersoChar"/>
    <w:autoRedefine/>
    <w:qFormat/>
    <w:rsid w:val="00591097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591097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118A1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74256C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74256C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4A6455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color w:val="FF0000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AD2B71"/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0E7E87"/>
    <w:pPr>
      <w:spacing w:before="240" w:after="360"/>
      <w:ind w:left="2268"/>
      <w:jc w:val="both"/>
    </w:pPr>
    <w:rPr>
      <w:rFonts w:ascii="Arial" w:hAnsi="Arial"/>
      <w:szCs w:val="22"/>
      <w:lang w:val="en-US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0E7E87"/>
    <w:rPr>
      <w:rFonts w:ascii="Arial" w:hAnsi="Arial"/>
      <w:szCs w:val="22"/>
      <w:lang w:val="en-US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193E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1D18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0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github.com/rodrigocruzdeveloper/UITileset.git" TargetMode="External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791995-7579-403d-890a-6e3e017e0c43" xsi:nil="true"/>
    <lcf76f155ced4ddcb4097134ff3c332f xmlns="34cf085e-19ad-4e7f-97e3-12854e4d6797">
      <Terms xmlns="http://schemas.microsoft.com/office/infopath/2007/PartnerControls"/>
    </lcf76f155ced4ddcb4097134ff3c332f>
    <SharedWithUsers xmlns="00791995-7579-403d-890a-6e3e017e0c43">
      <UserInfo>
        <DisplayName>Karlos Miguel Silva Lima</DisplayName>
        <AccountId>776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587DEE977C9143A042F3416864AA9F" ma:contentTypeVersion="14" ma:contentTypeDescription="Crie um novo documento." ma:contentTypeScope="" ma:versionID="95ad10c9ba02271c89e7921e7b57d419">
  <xsd:schema xmlns:xsd="http://www.w3.org/2001/XMLSchema" xmlns:xs="http://www.w3.org/2001/XMLSchema" xmlns:p="http://schemas.microsoft.com/office/2006/metadata/properties" xmlns:ns2="34cf085e-19ad-4e7f-97e3-12854e4d6797" xmlns:ns3="00791995-7579-403d-890a-6e3e017e0c43" targetNamespace="http://schemas.microsoft.com/office/2006/metadata/properties" ma:root="true" ma:fieldsID="4cf89a565e8b87ba3b768d42f18d80bd" ns2:_="" ns3:_="">
    <xsd:import namespace="34cf085e-19ad-4e7f-97e3-12854e4d6797"/>
    <xsd:import namespace="00791995-7579-403d-890a-6e3e017e0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f085e-19ad-4e7f-97e3-12854e4d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91995-7579-403d-890a-6e3e017e0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2ce42ba-8035-4113-bdb9-87496ce687b4}" ma:internalName="TaxCatchAll" ma:showField="CatchAllData" ma:web="00791995-7579-403d-890a-6e3e017e0c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BA7911-7F0D-4BED-8F5A-24ABD02D81E6}">
  <ds:schemaRefs>
    <ds:schemaRef ds:uri="http://schemas.microsoft.com/office/2006/metadata/properties"/>
    <ds:schemaRef ds:uri="http://schemas.microsoft.com/office/infopath/2007/PartnerControls"/>
    <ds:schemaRef ds:uri="00791995-7579-403d-890a-6e3e017e0c43"/>
    <ds:schemaRef ds:uri="34cf085e-19ad-4e7f-97e3-12854e4d6797"/>
  </ds:schemaRefs>
</ds:datastoreItem>
</file>

<file path=customXml/itemProps2.xml><?xml version="1.0" encoding="utf-8"?>
<ds:datastoreItem xmlns:ds="http://schemas.openxmlformats.org/officeDocument/2006/customXml" ds:itemID="{B62D9A35-8448-44C1-B68F-EC6C171E1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cf085e-19ad-4e7f-97e3-12854e4d6797"/>
    <ds:schemaRef ds:uri="00791995-7579-403d-890a-6e3e017e0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5907F0-9917-4A14-84E6-BA513411F5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8F90DC-4998-4E9F-8F2A-360DA1462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didático.dotx</Template>
  <TotalTime>429</TotalTime>
  <Pages>27</Pages>
  <Words>2900</Words>
  <Characters>14996</Characters>
  <Application>Microsoft Office Word</Application>
  <DocSecurity>0</DocSecurity>
  <Lines>576</Lines>
  <Paragraphs>372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Rodrigo C Domingos</cp:lastModifiedBy>
  <cp:revision>73</cp:revision>
  <dcterms:created xsi:type="dcterms:W3CDTF">2019-06-10T17:57:00Z</dcterms:created>
  <dcterms:modified xsi:type="dcterms:W3CDTF">2026-06-09T04:18:00Z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0x01010086587DEE977C9143A042F3416864AA9F</vt:lpwstr>
  </property>
  <property fmtid="{D5CDD505-2E9C-101B-9397-08002B2CF9AE}" pid="3" name="MediaServiceImageTags">
    <vt:lpwstr/>
  </property>
</Properties>
</file>